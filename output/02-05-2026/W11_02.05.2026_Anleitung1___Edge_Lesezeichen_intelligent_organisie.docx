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se="http://schemas.microsoft.com/office/word/2015/wordml/symex" xmlns:wpg="http://schemas.microsoft.com/office/word/2010/wordprocessingGroup" xmlns:wps="http://schemas.microsoft.com/office/word/2010/wordprocessingShape" mc:Ignorable="w14 w15 w16se w16 wp14">
  <w:body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2" w:space="0" w:color="04C984"/>
              <w:left w:val="thick" w:sz="40" w:space="0" w:color="06F4A1"/>
              <w:bottom w:val="single" w:sz="12" w:space="0" w:color="04C984"/>
              <w:right w:val="single" w:sz="12" w:space="0" w:color="04C984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spacing w:before="60" w:after="40"/>
            </w:pPr>
            <w:r>
              <w:rPr>
                <w:b/>
                <w:bCs/>
                <w:rFonts w:ascii="Aptos" w:hAnsi="Aptos" w:cs="Aptos"/>
                <w:sz w:val="18"/>
                <w:szCs w:val="18"/>
                <w:color w:val="04C984"/>
              </w:rPr>
              <w:t xml:space="preserve">ANLEITUNG 1</w:t>
            </w:r>
          </w:p>
          <w:p>
            <w:pPr>
              <w:spacing w:before="0" w:after="60"/>
            </w:pPr>
            <w:r>
              <w:rPr>
                <w:b/>
                <w:bCs/>
                <w:rFonts w:ascii="Aptos" w:hAnsi="Aptos" w:cs="Aptos"/>
                <w:sz w:val="40"/>
                <w:szCs w:val="40"/>
                <w:color w:val="06F4A1"/>
              </w:rPr>
              <w:t xml:space="preserve">🌐 Edge Lesezeichen intelligent organisieren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0"/>
                <w:szCs w:val="20"/>
                <w:i/>
                <w:color w:val="888888"/>
              </w:rPr>
              <w:t xml:space="preserve">Tag 02.05.2026  |  Edge  |  5 Min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12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💡 Warum wichtig?   </w:t>
            </w:r>
            <w:r>
              <w:rPr>
                <w:rFonts w:ascii="Aptos" w:hAnsi="Aptos" w:cs="Aptos"/>
                <w:sz w:val="22"/>
                <w:szCs w:val="22"/>
                <w:color w:val="444444"/>
              </w:rPr>
              <w:t xml:space="preserve">Lehrer und Schüler finden wichtige Webseiten schneller und strukturieren ihre Recherchen effizienter.</w:t>
            </w:r>
          </w:p>
        </w:tc>
      </w:tr>
    </w:tbl>
    <w:p>
      <w:pPr>
        <w:spacing w:before="0" w:after="40"/>
      </w:pPr>
    </w:p>
    <w:p>
      <w:pPr>
        <w:spacing w:before="140" w:after="140"/>
        <w:pBdr>
          <w:bottom w:val="single" w:sz="6" w:space="1" w:color="06F4A1"/>
        </w:pBdr>
      </w:pPr>
    </w:p>
    <w:p>
      <w:pPr>
        <w:spacing w:before="200" w:after="80"/>
      </w:pPr>
      <w:r>
        <w:rPr>
          <w:b/>
          <w:bCs/>
          <w:rFonts w:ascii="Aptos" w:hAnsi="Aptos" w:cs="Aptos"/>
          <w:sz w:val="28"/>
          <w:szCs w:val="28"/>
          <w:color w:val="06F4A1"/>
        </w:rPr>
        <w:t xml:space="preserve">SCHRITT 1: Öffne Microsoft Edge und klicke auf das Stern-Symbol in der Adressleiste.</w:t>
      </w:r>
    </w:p>
    <w:p>
      <w:pPr>
        <w:spacing w:before="0" w:after="80"/>
      </w:pPr>
      <w:r>
        <w:rPr>
          <w:rFonts w:ascii="Aptos" w:hAnsi="Aptos" w:cs="Aptos"/>
          <w:sz w:val="22"/>
          <w:szCs w:val="22"/>
          <w:color w:val="333333"/>
        </w:rPr>
        <w:t xml:space="preserve">Das Stern-Symbol speichert die aktuelle Webseite als Lesezeichen.</w:t>
      </w: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0" w:space="0" w:color="06F4A1"/>
              <w:left w:val="single" w:sz="10" w:space="0" w:color="06F4A1"/>
              <w:bottom w:val="single" w:sz="10" w:space="0" w:color="06F4A1"/>
              <w:right w:val="single" w:sz="10" w:space="0" w:color="06F4A1"/>
            </w:tcBorders>
            <w:shd w:val="clear" w:color="auto" w:fill="EDFF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04C984"/>
              </w:rPr>
              <w:t xml:space="preserve">🎨  Illustration — </w:t>
            </w:r>
            <w:r>
              <w:rPr>
                <w:b/>
                <w:bCs/>
                <w:rFonts w:ascii="Aptos" w:hAnsi="Aptos" w:cs="Aptos"/>
                <w:sz w:val="20"/>
                <w:szCs w:val="20"/>
                <w:color w:val="444444"/>
              </w:rPr>
              <w:t xml:space="preserve">Prompt für Gemini / Bild-KI:</w:t>
            </w:r>
          </w:p>
          <w:p>
            <w:r>
              <w:rPr>
                <w:rFonts w:ascii="Aptos" w:hAnsi="Aptos" w:cs="Aptos"/>
                <w:sz w:val="20"/>
                <w:szCs w:val="20"/>
                <w:color w:val="1A1A1A"/>
              </w:rPr>
              <w:t xml:space="preserve">Flat-design cartoon showing a student at a desk with a Windows 11 computer, organizing colorful folder icons in turquoise #06F4A1 and jonquil #F0FC9C colors, star symbols floating around, school style illustration, no text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dashSmallGap" w:sz="8" w:space="0" w:color="AAAAAA"/>
              <w:left w:val="dashSmallGap" w:sz="8" w:space="0" w:color="AAAAAA"/>
              <w:bottom w:val="dashSmallGap" w:sz="8" w:space="0" w:color="AAAAAA"/>
              <w:right w:val="dashSmallGap" w:sz="8" w:space="0" w:color="AAAAAA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📷  PLATZHALTER: Echter Screenshot</w:t>
            </w:r>
          </w:p>
          <w:p>
            <w:pPr>
              <w:spacing w:before="0" w:after="40"/>
            </w:pPr>
            <w:r>
              <w:rPr>
                <w:b/>
                <w:bCs/>
                <w:rFonts w:ascii="Aptos" w:hAnsi="Aptos" w:cs="Aptos"/>
                <w:sz w:val="20"/>
                <w:szCs w:val="20"/>
                <w:color w:val="555555"/>
              </w:rPr>
              <w:t xml:space="preserve">Beschreibung: </w:t>
            </w:r>
            <w:r>
              <w:rPr>
                <w:rFonts w:ascii="Aptos" w:hAnsi="Aptos" w:cs="Aptos"/>
                <w:sz w:val="20"/>
                <w:szCs w:val="20"/>
                <w:color w:val="555555"/>
              </w:rPr>
              <w:t xml:space="preserve">Screenshot für Schritt 1: Öffne Microsoft Edge und klicke auf das Stern-Symbol in der Adressleiste.</w:t>
            </w:r>
          </w:p>
          <w:p>
            <w:r>
              <w:rPr>
                <w:b/>
                <w:bCs/>
                <w:rFonts w:ascii="Aptos" w:hAnsi="Aptos" w:cs="Aptos"/>
                <w:sz w:val="18"/>
                <w:szCs w:val="18"/>
                <w:color w:val="888888"/>
              </w:rPr>
              <w:t xml:space="preserve">Dateiname: </w:t>
            </w:r>
            <w:r>
              <w:rPr>
                <w:rFonts w:ascii="Aptos" w:hAnsi="Aptos" w:cs="Aptos"/>
                <w:sz w:val="18"/>
                <w:szCs w:val="18"/>
                <w:i/>
                <w:color w:val="888888"/>
              </w:rPr>
              <w:t xml:space="preserve">screenshot_anleitung1_schritt1.png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bCs/>
          <w:rFonts w:ascii="Aptos" w:hAnsi="Aptos" w:cs="Aptos"/>
          <w:sz w:val="28"/>
          <w:szCs w:val="28"/>
          <w:color w:val="06F4A1"/>
        </w:rPr>
        <w:t xml:space="preserve">SCHRITT 2: Wähle 'In Ordner speichern' und erstelle eine neue Ordnerstruktur wie 'Unterricht &gt; Mathematik &gt; Geometrie'.</w:t>
      </w:r>
    </w:p>
    <w:p>
      <w:pPr>
        <w:spacing w:before="0" w:after="80"/>
      </w:pPr>
      <w:r>
        <w:rPr>
          <w:rFonts w:ascii="Aptos" w:hAnsi="Aptos" w:cs="Aptos"/>
          <w:sz w:val="22"/>
          <w:szCs w:val="22"/>
          <w:color w:val="333333"/>
        </w:rPr>
        <w:t xml:space="preserve">Hierarchische Ordner helfen, Lesezeichen thematisch zu sortieren.</w:t>
      </w: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0" w:space="0" w:color="06F4A1"/>
              <w:left w:val="single" w:sz="10" w:space="0" w:color="06F4A1"/>
              <w:bottom w:val="single" w:sz="10" w:space="0" w:color="06F4A1"/>
              <w:right w:val="single" w:sz="10" w:space="0" w:color="06F4A1"/>
            </w:tcBorders>
            <w:shd w:val="clear" w:color="auto" w:fill="EDFF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04C984"/>
              </w:rPr>
              <w:t xml:space="preserve">🎨  Illustration — </w:t>
            </w:r>
            <w:r>
              <w:rPr>
                <w:b/>
                <w:bCs/>
                <w:rFonts w:ascii="Aptos" w:hAnsi="Aptos" w:cs="Aptos"/>
                <w:sz w:val="20"/>
                <w:szCs w:val="20"/>
                <w:color w:val="444444"/>
              </w:rPr>
              <w:t xml:space="preserve">Prompt für Gemini / Bild-KI:</w:t>
            </w:r>
          </w:p>
          <w:p>
            <w:r>
              <w:rPr>
                <w:rFonts w:ascii="Aptos" w:hAnsi="Aptos" w:cs="Aptos"/>
                <w:sz w:val="20"/>
                <w:szCs w:val="20"/>
                <w:color w:val="1A1A1A"/>
              </w:rPr>
              <w:t xml:space="preserve">Flat-design cartoon showing a student at a desk with a Windows 11 computer, organizing colorful folder icons in turquoise #06F4A1 and jonquil #F0FC9C colors, star symbols floating around, school style illustration, no text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dashSmallGap" w:sz="8" w:space="0" w:color="AAAAAA"/>
              <w:left w:val="dashSmallGap" w:sz="8" w:space="0" w:color="AAAAAA"/>
              <w:bottom w:val="dashSmallGap" w:sz="8" w:space="0" w:color="AAAAAA"/>
              <w:right w:val="dashSmallGap" w:sz="8" w:space="0" w:color="AAAAAA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📷  PLATZHALTER: Echter Screenshot</w:t>
            </w:r>
          </w:p>
          <w:p>
            <w:pPr>
              <w:spacing w:before="0" w:after="40"/>
            </w:pPr>
            <w:r>
              <w:rPr>
                <w:b/>
                <w:bCs/>
                <w:rFonts w:ascii="Aptos" w:hAnsi="Aptos" w:cs="Aptos"/>
                <w:sz w:val="20"/>
                <w:szCs w:val="20"/>
                <w:color w:val="555555"/>
              </w:rPr>
              <w:t xml:space="preserve">Beschreibung: </w:t>
            </w:r>
            <w:r>
              <w:rPr>
                <w:rFonts w:ascii="Aptos" w:hAnsi="Aptos" w:cs="Aptos"/>
                <w:sz w:val="20"/>
                <w:szCs w:val="20"/>
                <w:color w:val="555555"/>
              </w:rPr>
              <w:t xml:space="preserve">Screenshot für Schritt 2: Wähle 'In Ordner speichern' und erstelle eine neue Ordnerstruktur wie 'Unterricht &gt; Mathematik &gt; Geometrie'.</w:t>
            </w:r>
          </w:p>
          <w:p>
            <w:r>
              <w:rPr>
                <w:b/>
                <w:bCs/>
                <w:rFonts w:ascii="Aptos" w:hAnsi="Aptos" w:cs="Aptos"/>
                <w:sz w:val="18"/>
                <w:szCs w:val="18"/>
                <w:color w:val="888888"/>
              </w:rPr>
              <w:t xml:space="preserve">Dateiname: </w:t>
            </w:r>
            <w:r>
              <w:rPr>
                <w:rFonts w:ascii="Aptos" w:hAnsi="Aptos" w:cs="Aptos"/>
                <w:sz w:val="18"/>
                <w:szCs w:val="18"/>
                <w:i/>
                <w:color w:val="888888"/>
              </w:rPr>
              <w:t xml:space="preserve">screenshot_anleitung1_schritt2.png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b/>
          <w:bCs/>
          <w:rFonts w:ascii="Aptos" w:hAnsi="Aptos" w:cs="Aptos"/>
          <w:sz w:val="28"/>
          <w:szCs w:val="28"/>
          <w:color w:val="06F4A1"/>
        </w:rPr>
        <w:t xml:space="preserve">SCHRITT 3: Klicke auf das Lesezeichen-Symbol in der Symbolleiste, um deine gesamte Sammlung zu verwalten und zu durchsuchen.</w:t>
      </w:r>
    </w:p>
    <w:p>
      <w:pPr>
        <w:spacing w:before="0" w:after="80"/>
      </w:pPr>
      <w:r>
        <w:rPr>
          <w:rFonts w:ascii="Aptos" w:hAnsi="Aptos" w:cs="Aptos"/>
          <w:sz w:val="22"/>
          <w:szCs w:val="22"/>
          <w:color w:val="333333"/>
        </w:rPr>
        <w:t xml:space="preserve">Die Lesezeichen-Verwaltung zeigt alle gespeicherten Seiten übersichtlich an.</w:t>
      </w: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single" w:sz="10" w:space="0" w:color="06F4A1"/>
              <w:left w:val="single" w:sz="10" w:space="0" w:color="06F4A1"/>
              <w:bottom w:val="single" w:sz="10" w:space="0" w:color="06F4A1"/>
              <w:right w:val="single" w:sz="10" w:space="0" w:color="06F4A1"/>
            </w:tcBorders>
            <w:shd w:val="clear" w:color="auto" w:fill="EDFF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04C984"/>
              </w:rPr>
              <w:t xml:space="preserve">🎨  Illustration — </w:t>
            </w:r>
            <w:r>
              <w:rPr>
                <w:b/>
                <w:bCs/>
                <w:rFonts w:ascii="Aptos" w:hAnsi="Aptos" w:cs="Aptos"/>
                <w:sz w:val="20"/>
                <w:szCs w:val="20"/>
                <w:color w:val="444444"/>
              </w:rPr>
              <w:t xml:space="preserve">Prompt für Gemini / Bild-KI:</w:t>
            </w:r>
          </w:p>
          <w:p>
            <w:r>
              <w:rPr>
                <w:rFonts w:ascii="Aptos" w:hAnsi="Aptos" w:cs="Aptos"/>
                <w:sz w:val="20"/>
                <w:szCs w:val="20"/>
                <w:color w:val="1A1A1A"/>
              </w:rPr>
              <w:t xml:space="preserve">Flat-design cartoon showing a student at a desk with a Windows 11 computer, organizing colorful folder icons in turquoise #06F4A1 and jonquil #F0FC9C colors, star symbols floating around, school style illustration, no text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top w:val="dashSmallGap" w:sz="8" w:space="0" w:color="AAAAAA"/>
              <w:left w:val="dashSmallGap" w:sz="8" w:space="0" w:color="AAAAAA"/>
              <w:bottom w:val="dashSmallGap" w:sz="8" w:space="0" w:color="AAAAAA"/>
              <w:right w:val="dashSmallGap" w:sz="8" w:space="0" w:color="AAAAAA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rFonts w:ascii="Aptos" w:hAnsi="Aptos" w:cs="Aptos"/>
                <w:sz w:val="22"/>
                <w:szCs w:val="22"/>
                <w:color w:val="333333"/>
              </w:rPr>
              <w:t xml:space="preserve">📷  PLATZHALTER: Echter Screenshot</w:t>
            </w:r>
          </w:p>
          <w:p>
            <w:pPr>
              <w:spacing w:before="0" w:after="40"/>
            </w:pPr>
            <w:r>
              <w:rPr>
                <w:b/>
                <w:bCs/>
                <w:rFonts w:ascii="Aptos" w:hAnsi="Aptos" w:cs="Aptos"/>
                <w:sz w:val="20"/>
                <w:szCs w:val="20"/>
                <w:color w:val="555555"/>
              </w:rPr>
              <w:t xml:space="preserve">Beschreibung: </w:t>
            </w:r>
            <w:r>
              <w:rPr>
                <w:rFonts w:ascii="Aptos" w:hAnsi="Aptos" w:cs="Aptos"/>
                <w:sz w:val="20"/>
                <w:szCs w:val="20"/>
                <w:color w:val="555555"/>
              </w:rPr>
              <w:t xml:space="preserve">Screenshot für Schritt 3: Klicke auf das Lesezeichen-Symbol in der Symbolleiste, um deine gesamte Sammlung zu verwalten und zu durchsuchen.</w:t>
            </w:r>
          </w:p>
          <w:p>
            <w:r>
              <w:rPr>
                <w:b/>
                <w:bCs/>
                <w:rFonts w:ascii="Aptos" w:hAnsi="Aptos" w:cs="Aptos"/>
                <w:sz w:val="18"/>
                <w:szCs w:val="18"/>
                <w:color w:val="888888"/>
              </w:rPr>
              <w:t xml:space="preserve">Dateiname: </w:t>
            </w:r>
            <w:r>
              <w:rPr>
                <w:rFonts w:ascii="Aptos" w:hAnsi="Aptos" w:cs="Aptos"/>
                <w:sz w:val="18"/>
                <w:szCs w:val="18"/>
                <w:i/>
                <w:color w:val="888888"/>
              </w:rPr>
              <w:t xml:space="preserve">screenshot_anleitung1_schritt3.png</w:t>
            </w:r>
          </w:p>
        </w:tc>
      </w:tr>
    </w:tbl>
    <w:p>
      <w:pPr>
        <w:spacing w:before="0" w:after="80"/>
      </w:pPr>
    </w:p>
    <w:p>
      <w:pPr>
        <w:spacing w:before="140" w:after="140"/>
        <w:pBdr>
          <w:bottom w:val="single" w:sz="6" w:space="1" w:color="06F4A1"/>
        </w:pBdr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🎯 QUICK TIP: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Strg+D speichert Lesezeichen sofort ohne Dialog; Strg+Shift+B zeigt die Lesezeichen-Symbolleiste.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💡 W11-INTEGRATION: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Edge ist in Windows 11 standardmäßig integriert und synchronisiert Lesezeichen über dein Microsoft-Konto mit allen Geräten.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❓ HÄUFIGE FRAGEN: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F: Wie exportiere ich meine Lesezeichen als Backup?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A: Öffne Edge-Einstellungen &gt; Lesezeichen &gt; Lesezeichen verwalten &gt; Menü (•••) &gt; In HTML-Datei exportieren.</w:t>
            </w:r>
          </w:p>
        </w:tc>
      </w:tr>
    </w:tbl>
    <w:p>
      <w:pPr>
        <w:spacing w:before="0" w:after="8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>
              <w:left w:val="thick" w:sz="24" w:space="0" w:color="06F4A1"/>
            </w:tcBorders>
            <w:shd w:val="clear" w:color="auto" w:fill="F0FC9C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bCs/>
                <w:rFonts w:ascii="Aptos" w:hAnsi="Aptos" w:cs="Aptos"/>
                <w:sz w:val="23"/>
                <w:szCs w:val="23"/>
                <w:color w:val="222222"/>
              </w:rPr>
              <w:t xml:space="preserve">🎓 FÜR DEN UNTERRICHT:</w:t>
            </w:r>
          </w:p>
          <w:p>
            <w:pPr>
              <w:spacing w:before="0" w:after="60"/>
            </w:pPr>
            <w:r>
              <w:rPr>
                <w:rFonts w:ascii="Aptos" w:hAnsi="Aptos" w:cs="Aptos"/>
                <w:sz w:val="21"/>
                <w:szCs w:val="21"/>
                <w:color w:val="444444"/>
              </w:rPr>
              <w:t xml:space="preserve">Schüleraufgabe: Erstelle einen Lesezeichen-Ordner 'Rechercheprojekt' mit mindestens 5 thematisch sortierten Unterordnern und speichere 10 relevante Webseiten zum Thema deiner Wahl ab.</w:t>
            </w:r>
          </w:p>
        </w:tc>
      </w:tr>
    </w:tbl>
    <w:p>
      <w:pPr>
        <w:spacing w:before="0" w:after="120"/>
      </w:pPr>
    </w:p>
    <w:tbl>
      <w:tblPr>
        <w:tblW w:w="7504" w:type="dxa"/>
      </w:tblPr>
      <w:tblGrid>
        <w:gridCol w:w="7504"/>
      </w:tblGrid>
      <w:tr>
        <w:tc>
          <w:tcPr>
            <w:tcW w:w="7504" w:type="dxa"/>
            <w:tcBorders/>
            <w:shd w:val="clear" w:color="auto" w:fill="F8F8F8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0" w:after="120"/>
              <w:jc w:val="center"/>
            </w:pPr>
            <w:r>
              <w:rPr>
                <w:rFonts w:ascii="Aptos" w:hAnsi="Aptos" w:cs="Aptos"/>
                <w:sz w:val="18"/>
                <w:szCs w:val="18"/>
                <w:color w:val="888888"/>
              </w:rPr>
              <w:t xml:space="preserve">🪟 W11 Daily Tutor  |  </w:t>
            </w:r>
            <w:r>
              <w:rPr>
                <w:b/>
                <w:bCs/>
                <w:rFonts w:ascii="Aptos" w:hAnsi="Aptos" w:cs="Aptos"/>
                <w:sz w:val="18"/>
                <w:szCs w:val="18"/>
                <w:color w:val="04C984"/>
              </w:rPr>
              <w:t xml:space="preserve">Edge  |  02.05.2026</w:t>
            </w:r>
            <w:r>
              <w:rPr>
                <w:rFonts w:ascii="Aptos" w:hAnsi="Aptos" w:cs="Aptos"/>
                <w:sz w:val="18"/>
                <w:szCs w:val="18"/>
                <w:color w:val="888888"/>
              </w:rPr>
              <w:t xml:space="preserve">  |  Für Schüler &amp; Lehrer</w:t>
            </w:r>
          </w:p>
        </w:tc>
      </w:tr>
    </w:tbl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19" w:right="1701" w:bottom="1015" w:left="1701" w:header="567" w:footer="567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D32A" w14:textId="77777777" w:rsidR="00676D01" w:rsidRDefault="00676D01" w:rsidP="003C31AD">
      <w:r>
        <w:separator/>
      </w:r>
    </w:p>
  </w:endnote>
  <w:endnote w:type="continuationSeparator" w:id="0">
    <w:p w14:paraId="2B5521E4" w14:textId="77777777" w:rsidR="00676D01" w:rsidRDefault="00676D01" w:rsidP="003C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FrutigerCE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96BA" w14:textId="77777777" w:rsidR="00F2507C" w:rsidRDefault="00F2507C" w:rsidP="00E3262F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end"/>
    </w:r>
  </w:p>
  <w:p w14:paraId="5EEF5BF9" w14:textId="77777777" w:rsidR="00F2507C" w:rsidRDefault="00F2507C" w:rsidP="00F2507C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DD5" w14:textId="1565F56A" w:rsidR="003C31AD" w:rsidRDefault="00C92C69" w:rsidP="00F2507C">
    <w:pPr>
      <w:pStyle w:val="Fuzeile"/>
      <w:ind w:right="360"/>
    </w:pPr>
    <w:r>
      <w:rPr>
        <w:noProof/>
      </w:rPr>
      <w:drawing>
        <wp:anchor distT="0" distB="0" distL="114300" distR="114300" simplePos="0" relativeHeight="251659264" behindDoc="0" locked="1" layoutInCell="1" allowOverlap="0" wp14:anchorId="13148309" wp14:editId="5CDA8EDC">
          <wp:simplePos x="0" y="0"/>
          <wp:positionH relativeFrom="column">
            <wp:posOffset>-1080135</wp:posOffset>
          </wp:positionH>
          <wp:positionV relativeFrom="page">
            <wp:posOffset>9155430</wp:posOffset>
          </wp:positionV>
          <wp:extent cx="7561580" cy="1520190"/>
          <wp:effectExtent l="0" t="0" r="0" b="0"/>
          <wp:wrapTopAndBottom/>
          <wp:docPr id="5" name="Grafik 2" descr="Ein Bild, das Grafiken, Schrift, Grafikdesign, Text enthält.&#10;&#10;Automatisch generierte Beschreibu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Ein Bild, das Grafiken, Schrift, Grafikdesign, Text enthält.&#10;&#10;Automatisch generierte Beschreibu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281" t="-15645" r="-500951" b="-22105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52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6DA57D" w14:textId="0384A021" w:rsidR="00F2507C" w:rsidRDefault="00AA64EF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092914" wp14:editId="6A00DDEB">
              <wp:simplePos x="0" y="0"/>
              <wp:positionH relativeFrom="column">
                <wp:posOffset>5377815</wp:posOffset>
              </wp:positionH>
              <wp:positionV relativeFrom="paragraph">
                <wp:posOffset>990600</wp:posOffset>
              </wp:positionV>
              <wp:extent cx="908462" cy="320634"/>
              <wp:effectExtent l="0" t="0" r="0" b="3810"/>
              <wp:wrapNone/>
              <wp:docPr id="8" name="Textfeld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462" cy="3206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4C7E60" w14:textId="77777777" w:rsidR="00AA64EF" w:rsidRDefault="00000000" w:rsidP="00AA64EF">
                          <w:pPr>
                            <w:pStyle w:val="Fuzeile"/>
                            <w:jc w:val="right"/>
                          </w:pPr>
                          <w:sdt>
                            <w:sdtPr>
                              <w:id w:val="383835568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AA64EF">
                                <w:fldChar w:fldCharType="begin"/>
                              </w:r>
                              <w:r w:rsidR="00AA64EF">
                                <w:instrText>PAGE   \* MERGEFORMAT</w:instrText>
                              </w:r>
                              <w:r w:rsidR="00AA64EF">
                                <w:fldChar w:fldCharType="separate"/>
                              </w:r>
                              <w:r w:rsidR="00AA64EF" w:rsidRPr="00AC4960">
                                <w:rPr>
                                  <w:noProof/>
                                  <w:lang w:val="de-DE"/>
                                </w:rPr>
                                <w:t>1</w:t>
                              </w:r>
                              <w:r w:rsidR="00AA64EF"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92914" id="_x0000_t202" coordsize="21600,21600" o:spt="202" path="m,l,21600r21600,l21600,xe">
              <v:stroke joinstyle="miter"/>
              <v:path gradientshapeok="t" o:connecttype="rect"/>
            </v:shapetype>
            <v:shape id="Textfeld 8" o:spid="_x0000_s1026" type="#_x0000_t202" style="position:absolute;margin-left:423.45pt;margin-top:78pt;width:71.55pt;height:2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" filled="f" stroked="f" strokeweight=".5pt">
              <v:textbox>
                <w:txbxContent>
                  <w:p w14:paraId="0E4C7E60" w14:textId="77777777" w:rsidR="00AA64EF" w:rsidRDefault="00764860" w:rsidP="00AA64EF">
                    <w:pPr>
                      <w:pStyle w:val="Fuzeile"/>
                      <w:jc w:val="right"/>
                    </w:pPr>
                    <w:sdt>
                      <w:sdtPr>
                        <w:id w:val="383835568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AA64EF">
                          <w:fldChar w:fldCharType="begin"/>
                        </w:r>
                        <w:r w:rsidR="00AA64EF">
                          <w:instrText>PAGE   \* MERGEFORMAT</w:instrText>
                        </w:r>
                        <w:r w:rsidR="00AA64EF">
                          <w:fldChar w:fldCharType="separate"/>
                        </w:r>
                        <w:r w:rsidR="00AA64EF" w:rsidRPr="00AC4960">
                          <w:rPr>
                            <w:noProof/>
                            <w:lang w:val="de-DE"/>
                          </w:rPr>
                          <w:t>1</w:t>
                        </w:r>
                        <w:r w:rsidR="00AA64EF"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1C0B" w14:textId="10A41A6A" w:rsidR="00287D25" w:rsidRDefault="00FE3AEF" w:rsidP="00FC59B1">
    <w:pPr>
      <w:pStyle w:val="Fuzeile"/>
      <w:tabs>
        <w:tab w:val="clear" w:pos="4536"/>
        <w:tab w:val="clear" w:pos="9072"/>
        <w:tab w:val="left" w:pos="3312"/>
      </w:tabs>
      <w:ind w:left="-2835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9608A9" wp14:editId="0E230668">
              <wp:simplePos x="0" y="0"/>
              <wp:positionH relativeFrom="margin">
                <wp:align>center</wp:align>
              </wp:positionH>
              <wp:positionV relativeFrom="paragraph">
                <wp:posOffset>819785</wp:posOffset>
              </wp:positionV>
              <wp:extent cx="2028825" cy="320634"/>
              <wp:effectExtent l="0" t="0" r="0" b="3810"/>
              <wp:wrapNone/>
              <wp:docPr id="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8825" cy="3206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4D180" w14:textId="21F5AFFB" w:rsidR="00FE3AEF" w:rsidRDefault="00764860" w:rsidP="001E49D0">
                          <w:pPr>
                            <w:pStyle w:val="Fuzeile"/>
                            <w:jc w:val="center"/>
                          </w:pPr>
                          <w:r>
                            <w:t>V</w:t>
                          </w:r>
                          <w:r w:rsidR="001E49D0">
                            <w:t>1 / 01.01.2025 / Dein Name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9608A9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style="position:absolute;left:0;text-align:left;margin-left:0;margin-top:64.55pt;width:159.75pt;height:25.25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" filled="f" stroked="f" strokeweight=".5pt">
              <v:textbox>
                <w:txbxContent>
                  <w:p w14:paraId="2144D180" w14:textId="21F5AFFB" w:rsidR="00FE3AEF" w:rsidRDefault="00764860" w:rsidP="001E49D0">
                    <w:pPr>
                      <w:pStyle w:val="Fuzeile"/>
                      <w:jc w:val="center"/>
                    </w:pPr>
                    <w:r>
                      <w:t>V</w:t>
                    </w:r>
                    <w:r w:rsidR="001E49D0">
                      <w:t>1 / 01.01.2025 / Dein Name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A64EF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3B0149" wp14:editId="1DAD153A">
              <wp:simplePos x="0" y="0"/>
              <wp:positionH relativeFrom="column">
                <wp:posOffset>5328285</wp:posOffset>
              </wp:positionH>
              <wp:positionV relativeFrom="paragraph">
                <wp:posOffset>798830</wp:posOffset>
              </wp:positionV>
              <wp:extent cx="908462" cy="320634"/>
              <wp:effectExtent l="0" t="0" r="0" b="381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462" cy="3206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955960" w14:textId="77777777" w:rsidR="00AA64EF" w:rsidRDefault="00000000" w:rsidP="00AA64EF">
                          <w:pPr>
                            <w:pStyle w:val="Fuzeile"/>
                            <w:jc w:val="right"/>
                          </w:pPr>
                          <w:sdt>
                            <w:sdtPr>
                              <w:id w:val="659817455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AA64EF">
                                <w:fldChar w:fldCharType="begin"/>
                              </w:r>
                              <w:r w:rsidR="00AA64EF">
                                <w:instrText>PAGE   \* MERGEFORMAT</w:instrText>
                              </w:r>
                              <w:r w:rsidR="00AA64EF">
                                <w:fldChar w:fldCharType="separate"/>
                              </w:r>
                              <w:r w:rsidR="00AA64EF" w:rsidRPr="00AC4960">
                                <w:rPr>
                                  <w:noProof/>
                                  <w:lang w:val="de-DE"/>
                                </w:rPr>
                                <w:t>1</w:t>
                              </w:r>
                              <w:r w:rsidR="00AA64EF"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B0149" id="Textfeld 7" o:spid="_x0000_s1028" type="#_x0000_t202" style="position:absolute;left:0;text-align:left;margin-left:419.55pt;margin-top:62.9pt;width:71.55pt;height:2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" filled="f" stroked="f" strokeweight=".5pt">
              <v:textbox>
                <w:txbxContent>
                  <w:p w14:paraId="78955960" w14:textId="77777777" w:rsidR="00AA64EF" w:rsidRDefault="00764860" w:rsidP="00AA64EF">
                    <w:pPr>
                      <w:pStyle w:val="Fuzeile"/>
                      <w:jc w:val="right"/>
                    </w:pPr>
                    <w:sdt>
                      <w:sdtPr>
                        <w:id w:val="659817455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AA64EF">
                          <w:fldChar w:fldCharType="begin"/>
                        </w:r>
                        <w:r w:rsidR="00AA64EF">
                          <w:instrText>PAGE   \* MERGEFORMAT</w:instrText>
                        </w:r>
                        <w:r w:rsidR="00AA64EF">
                          <w:fldChar w:fldCharType="separate"/>
                        </w:r>
                        <w:r w:rsidR="00AA64EF" w:rsidRPr="00AC4960">
                          <w:rPr>
                            <w:noProof/>
                            <w:lang w:val="de-DE"/>
                          </w:rPr>
                          <w:t>1</w:t>
                        </w:r>
                        <w:r w:rsidR="00AA64EF"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 w:rsidR="00C92C69">
      <w:rPr>
        <w:noProof/>
      </w:rPr>
      <w:drawing>
        <wp:anchor distT="0" distB="0" distL="114300" distR="114300" simplePos="0" relativeHeight="251657216" behindDoc="0" locked="1" layoutInCell="1" allowOverlap="0" wp14:anchorId="28A5FBC9" wp14:editId="02B91D99">
          <wp:simplePos x="0" y="0"/>
          <wp:positionH relativeFrom="column">
            <wp:posOffset>-1080135</wp:posOffset>
          </wp:positionH>
          <wp:positionV relativeFrom="page">
            <wp:posOffset>9177020</wp:posOffset>
          </wp:positionV>
          <wp:extent cx="7561580" cy="1520190"/>
          <wp:effectExtent l="0" t="0" r="0" b="0"/>
          <wp:wrapTopAndBottom/>
          <wp:docPr id="3" name="Grafik 2" descr="Ein Bild, das Grafiken, Schrift, Grafikdesign, Text enthält.&#10;&#10;Automatisch generierte Beschreibu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Ein Bild, das Grafiken, Schrift, Grafikdesign, Text enthält.&#10;&#10;Automatisch generierte Beschreibu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281" t="-15645" r="-500951" b="-22105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52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2C69">
      <w:rPr>
        <w:noProof/>
      </w:rPr>
      <w:drawing>
        <wp:anchor distT="0" distB="0" distL="114300" distR="114300" simplePos="0" relativeHeight="251656192" behindDoc="1" locked="0" layoutInCell="1" allowOverlap="1" wp14:anchorId="12B12650" wp14:editId="31179997">
          <wp:simplePos x="0" y="0"/>
          <wp:positionH relativeFrom="column">
            <wp:posOffset>-2178685</wp:posOffset>
          </wp:positionH>
          <wp:positionV relativeFrom="paragraph">
            <wp:posOffset>751840</wp:posOffset>
          </wp:positionV>
          <wp:extent cx="7578090" cy="10724515"/>
          <wp:effectExtent l="0" t="0" r="0" b="0"/>
          <wp:wrapNone/>
          <wp:docPr id="2" name="Grafik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72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2C69">
      <w:rPr>
        <w:noProof/>
      </w:rPr>
      <w:drawing>
        <wp:anchor distT="0" distB="0" distL="114300" distR="114300" simplePos="0" relativeHeight="251655168" behindDoc="1" locked="0" layoutInCell="1" allowOverlap="1" wp14:anchorId="716C0E1E" wp14:editId="5966940D">
          <wp:simplePos x="0" y="0"/>
          <wp:positionH relativeFrom="column">
            <wp:posOffset>-2160270</wp:posOffset>
          </wp:positionH>
          <wp:positionV relativeFrom="paragraph">
            <wp:posOffset>760095</wp:posOffset>
          </wp:positionV>
          <wp:extent cx="7595870" cy="10749280"/>
          <wp:effectExtent l="0" t="0" r="0" b="0"/>
          <wp:wrapNone/>
          <wp:docPr id="753323624" name="Grafik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5870" cy="1074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3FF0" w14:textId="77777777" w:rsidR="00676D01" w:rsidRDefault="00676D01" w:rsidP="003C31AD">
      <w:r>
        <w:separator/>
      </w:r>
    </w:p>
  </w:footnote>
  <w:footnote w:type="continuationSeparator" w:id="0">
    <w:p w14:paraId="5062825C" w14:textId="77777777" w:rsidR="00676D01" w:rsidRDefault="00676D01" w:rsidP="003C3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C60A" w14:textId="77777777" w:rsidR="00FE3AEF" w:rsidRDefault="00FE3AE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719E" w14:textId="77777777" w:rsidR="004135F8" w:rsidRDefault="00C92C69">
    <w:pPr>
      <w:pStyle w:val="Kopfzeile"/>
    </w:pPr>
    <w:r>
      <w:rPr>
        <w:noProof/>
      </w:rPr>
      <w:drawing>
        <wp:anchor distT="0" distB="0" distL="114300" distR="114300" simplePos="0" relativeHeight="251660288" behindDoc="1" locked="1" layoutInCell="1" allowOverlap="1" wp14:anchorId="426FE331" wp14:editId="3128F5F4">
          <wp:simplePos x="0" y="0"/>
          <wp:positionH relativeFrom="column">
            <wp:posOffset>-850265</wp:posOffset>
          </wp:positionH>
          <wp:positionV relativeFrom="paragraph">
            <wp:posOffset>-129540</wp:posOffset>
          </wp:positionV>
          <wp:extent cx="7102475" cy="10219690"/>
          <wp:effectExtent l="0" t="0" r="3175" b="0"/>
          <wp:wrapNone/>
          <wp:docPr id="6" name="Grafi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/>
                  </pic:cNvPicPr>
                </pic:nvPicPr>
                <pic:blipFill>
                  <a:blip r:embed="rId1">
                    <a:alphaModFix amt="3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2475" cy="10219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tblInd w:w="-1134" w:type="dxa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769"/>
      <w:gridCol w:w="4603"/>
      <w:gridCol w:w="2685"/>
    </w:tblGrid>
    <w:tr w:rsidR="00EC6FDA" w:rsidRPr="0095641E" w14:paraId="3DD5DDD2" w14:textId="77777777" w:rsidTr="0095641E">
      <w:trPr>
        <w:trHeight w:val="816"/>
      </w:trPr>
      <w:tc>
        <w:tcPr>
          <w:tcW w:w="3769" w:type="dxa"/>
        </w:tcPr>
        <w:p w14:paraId="4971BEEC" w14:textId="2678670A" w:rsidR="00CB56EA" w:rsidRPr="0095641E" w:rsidRDefault="00EF2FDE" w:rsidP="00BA4630">
          <w:pPr>
            <w:pStyle w:val="Kopfzeile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415B88E" wp14:editId="74F608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4000" cy="633600"/>
                <wp:effectExtent l="0" t="0" r="0" b="0"/>
                <wp:wrapNone/>
                <wp:docPr id="833445413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445413" name="Grafik 83344541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000" cy="6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92C69"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50E62A71" wp14:editId="040134E3">
                <wp:simplePos x="0" y="0"/>
                <wp:positionH relativeFrom="column">
                  <wp:posOffset>-140335</wp:posOffset>
                </wp:positionH>
                <wp:positionV relativeFrom="paragraph">
                  <wp:posOffset>-140335</wp:posOffset>
                </wp:positionV>
                <wp:extent cx="7102475" cy="10219690"/>
                <wp:effectExtent l="0" t="0" r="3175" b="0"/>
                <wp:wrapNone/>
                <wp:docPr id="4" name="Grafi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/>
                        </pic:cNvPicPr>
                      </pic:nvPicPr>
                      <pic:blipFill>
                        <a:blip r:embed="rId3">
                          <a:alphaModFix am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02475" cy="10219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03" w:type="dxa"/>
        </w:tcPr>
        <w:p w14:paraId="2BB64FC9" w14:textId="77777777" w:rsidR="00CB56EA" w:rsidRPr="0095641E" w:rsidRDefault="00CB56EA" w:rsidP="005D003A">
          <w:pPr>
            <w:pStyle w:val="Kopfzeile"/>
          </w:pPr>
        </w:p>
      </w:tc>
      <w:tc>
        <w:tcPr>
          <w:tcW w:w="2685" w:type="dxa"/>
        </w:tcPr>
        <w:p w14:paraId="0C1F8E1E" w14:textId="77777777" w:rsidR="00850E4E" w:rsidRPr="0095641E" w:rsidRDefault="00850E4E" w:rsidP="002D1799">
          <w:pPr>
            <w:pStyle w:val="Fuzeile"/>
          </w:pPr>
        </w:p>
        <w:p w14:paraId="319BBBF0" w14:textId="77777777" w:rsidR="002A1C0E" w:rsidRPr="0095641E" w:rsidRDefault="002A1C0E" w:rsidP="002D1799">
          <w:pPr>
            <w:pStyle w:val="Fuzeile"/>
          </w:pPr>
        </w:p>
        <w:p w14:paraId="3E85B204" w14:textId="77777777" w:rsidR="002A1C0E" w:rsidRPr="0095641E" w:rsidRDefault="002A1C0E" w:rsidP="002D1799">
          <w:pPr>
            <w:pStyle w:val="Fuzeile"/>
          </w:pPr>
        </w:p>
        <w:p w14:paraId="2A0B1667" w14:textId="77777777" w:rsidR="002A1C0E" w:rsidRPr="0095641E" w:rsidRDefault="002A1C0E" w:rsidP="002D1799">
          <w:pPr>
            <w:pStyle w:val="Fuzeile"/>
          </w:pPr>
        </w:p>
        <w:p w14:paraId="066723D2" w14:textId="77777777" w:rsidR="002A1C0E" w:rsidRPr="0095641E" w:rsidRDefault="002A1C0E" w:rsidP="002D1799">
          <w:pPr>
            <w:pStyle w:val="Fuzeile"/>
            <w:rPr>
              <w:sz w:val="20"/>
            </w:rPr>
          </w:pPr>
        </w:p>
      </w:tc>
    </w:tr>
  </w:tbl>
  <w:p w14:paraId="50AB9369" w14:textId="77777777" w:rsidR="00CB56EA" w:rsidRPr="00CB56EA" w:rsidRDefault="00CB56EA" w:rsidP="00CB5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2148"/>
    <w:multiLevelType w:val="hybridMultilevel"/>
    <w:tmpl w:val="A8845BA6"/>
    <w:lvl w:ilvl="0" w:tplc="DDEE9194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0274B"/>
    <w:multiLevelType w:val="hybridMultilevel"/>
    <w:tmpl w:val="57A48880"/>
    <w:lvl w:ilvl="0" w:tplc="EB803008">
      <w:start w:val="1"/>
      <w:numFmt w:val="bullet"/>
      <w:lvlText w:val=""/>
      <w:lvlJc w:val="left"/>
      <w:pPr>
        <w:ind w:left="340" w:hanging="3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94438"/>
    <w:multiLevelType w:val="hybridMultilevel"/>
    <w:tmpl w:val="F7A63966"/>
    <w:lvl w:ilvl="0" w:tplc="48DEC63C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C728A"/>
    <w:multiLevelType w:val="hybridMultilevel"/>
    <w:tmpl w:val="5742EA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27365"/>
    <w:multiLevelType w:val="hybridMultilevel"/>
    <w:tmpl w:val="56F094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13FE9"/>
    <w:multiLevelType w:val="hybridMultilevel"/>
    <w:tmpl w:val="2AF2E1E4"/>
    <w:lvl w:ilvl="0" w:tplc="DCD8F612">
      <w:start w:val="1"/>
      <w:numFmt w:val="bullet"/>
      <w:lvlText w:val=""/>
      <w:lvlJc w:val="left"/>
      <w:pPr>
        <w:ind w:left="454" w:hanging="454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54244"/>
    <w:multiLevelType w:val="hybridMultilevel"/>
    <w:tmpl w:val="6C682F84"/>
    <w:lvl w:ilvl="0" w:tplc="DDEE9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3433C"/>
    <w:multiLevelType w:val="hybridMultilevel"/>
    <w:tmpl w:val="D19C0DA4"/>
    <w:lvl w:ilvl="0" w:tplc="79E4C1A4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950000">
    <w:abstractNumId w:val="4"/>
  </w:num>
  <w:num w:numId="2" w16cid:durableId="289626606">
    <w:abstractNumId w:val="2"/>
  </w:num>
  <w:num w:numId="3" w16cid:durableId="197550266">
    <w:abstractNumId w:val="3"/>
  </w:num>
  <w:num w:numId="4" w16cid:durableId="1176462841">
    <w:abstractNumId w:val="5"/>
  </w:num>
  <w:num w:numId="5" w16cid:durableId="958485853">
    <w:abstractNumId w:val="1"/>
  </w:num>
  <w:num w:numId="6" w16cid:durableId="165444466">
    <w:abstractNumId w:val="7"/>
  </w:num>
  <w:num w:numId="7" w16cid:durableId="1621258064">
    <w:abstractNumId w:val="0"/>
  </w:num>
  <w:num w:numId="8" w16cid:durableId="1472400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E"/>
    <w:rsid w:val="00015A82"/>
    <w:rsid w:val="00032E65"/>
    <w:rsid w:val="00046564"/>
    <w:rsid w:val="000747BD"/>
    <w:rsid w:val="000C23A2"/>
    <w:rsid w:val="00176295"/>
    <w:rsid w:val="0019147F"/>
    <w:rsid w:val="00191C01"/>
    <w:rsid w:val="001A06CA"/>
    <w:rsid w:val="001C5F46"/>
    <w:rsid w:val="001E49D0"/>
    <w:rsid w:val="001F4B06"/>
    <w:rsid w:val="002141B8"/>
    <w:rsid w:val="002275A6"/>
    <w:rsid w:val="00287D25"/>
    <w:rsid w:val="002A1C0E"/>
    <w:rsid w:val="002B1336"/>
    <w:rsid w:val="002D1799"/>
    <w:rsid w:val="002E3AC0"/>
    <w:rsid w:val="00354685"/>
    <w:rsid w:val="00375032"/>
    <w:rsid w:val="003C23F8"/>
    <w:rsid w:val="003C2F0A"/>
    <w:rsid w:val="003C31AD"/>
    <w:rsid w:val="003F1E94"/>
    <w:rsid w:val="003F4ED3"/>
    <w:rsid w:val="00412C10"/>
    <w:rsid w:val="00413090"/>
    <w:rsid w:val="004135F8"/>
    <w:rsid w:val="00416342"/>
    <w:rsid w:val="00431A0A"/>
    <w:rsid w:val="004517F0"/>
    <w:rsid w:val="00456AEE"/>
    <w:rsid w:val="004611CE"/>
    <w:rsid w:val="00484678"/>
    <w:rsid w:val="0048486A"/>
    <w:rsid w:val="00495BBC"/>
    <w:rsid w:val="004A0266"/>
    <w:rsid w:val="004C25FD"/>
    <w:rsid w:val="004D7A2C"/>
    <w:rsid w:val="004E08CD"/>
    <w:rsid w:val="004F0CA9"/>
    <w:rsid w:val="004F12D3"/>
    <w:rsid w:val="00522FFA"/>
    <w:rsid w:val="00534696"/>
    <w:rsid w:val="00552D99"/>
    <w:rsid w:val="005C1E61"/>
    <w:rsid w:val="005D003A"/>
    <w:rsid w:val="005E2908"/>
    <w:rsid w:val="005F79EA"/>
    <w:rsid w:val="0064753F"/>
    <w:rsid w:val="00676D01"/>
    <w:rsid w:val="006A09E6"/>
    <w:rsid w:val="006C62B5"/>
    <w:rsid w:val="006D5FF9"/>
    <w:rsid w:val="006D6D53"/>
    <w:rsid w:val="006E097A"/>
    <w:rsid w:val="006E4450"/>
    <w:rsid w:val="007367FA"/>
    <w:rsid w:val="00764860"/>
    <w:rsid w:val="00764C93"/>
    <w:rsid w:val="007714C7"/>
    <w:rsid w:val="00773979"/>
    <w:rsid w:val="00780A31"/>
    <w:rsid w:val="007862A7"/>
    <w:rsid w:val="007B79CD"/>
    <w:rsid w:val="007C1ECB"/>
    <w:rsid w:val="007F4FBD"/>
    <w:rsid w:val="008063AB"/>
    <w:rsid w:val="00813D6B"/>
    <w:rsid w:val="00850E4E"/>
    <w:rsid w:val="00887431"/>
    <w:rsid w:val="008A75B2"/>
    <w:rsid w:val="008B235A"/>
    <w:rsid w:val="008E1563"/>
    <w:rsid w:val="00930E1D"/>
    <w:rsid w:val="00950795"/>
    <w:rsid w:val="0095641E"/>
    <w:rsid w:val="00965A2E"/>
    <w:rsid w:val="00973E31"/>
    <w:rsid w:val="0098107A"/>
    <w:rsid w:val="00996517"/>
    <w:rsid w:val="009A6ED2"/>
    <w:rsid w:val="009C0717"/>
    <w:rsid w:val="00A9509C"/>
    <w:rsid w:val="00AA64EF"/>
    <w:rsid w:val="00AD2E33"/>
    <w:rsid w:val="00AD6F55"/>
    <w:rsid w:val="00AE4456"/>
    <w:rsid w:val="00AE5619"/>
    <w:rsid w:val="00B04299"/>
    <w:rsid w:val="00B3068F"/>
    <w:rsid w:val="00B3641A"/>
    <w:rsid w:val="00B4444A"/>
    <w:rsid w:val="00B6262E"/>
    <w:rsid w:val="00B63EDA"/>
    <w:rsid w:val="00B8299A"/>
    <w:rsid w:val="00B90E41"/>
    <w:rsid w:val="00BA4630"/>
    <w:rsid w:val="00BA7C22"/>
    <w:rsid w:val="00BC2DDC"/>
    <w:rsid w:val="00C0465B"/>
    <w:rsid w:val="00C30C7F"/>
    <w:rsid w:val="00C63DA3"/>
    <w:rsid w:val="00C90247"/>
    <w:rsid w:val="00C92C69"/>
    <w:rsid w:val="00C979BA"/>
    <w:rsid w:val="00CB56EA"/>
    <w:rsid w:val="00CD4AC0"/>
    <w:rsid w:val="00CE212B"/>
    <w:rsid w:val="00CE3366"/>
    <w:rsid w:val="00CE4B1C"/>
    <w:rsid w:val="00D319D7"/>
    <w:rsid w:val="00D442EB"/>
    <w:rsid w:val="00D706D5"/>
    <w:rsid w:val="00D73284"/>
    <w:rsid w:val="00DA096A"/>
    <w:rsid w:val="00DE565F"/>
    <w:rsid w:val="00DF10C7"/>
    <w:rsid w:val="00DF7732"/>
    <w:rsid w:val="00E13910"/>
    <w:rsid w:val="00E269E9"/>
    <w:rsid w:val="00E3262F"/>
    <w:rsid w:val="00E67A3B"/>
    <w:rsid w:val="00E7760C"/>
    <w:rsid w:val="00EA5F57"/>
    <w:rsid w:val="00EC6FDA"/>
    <w:rsid w:val="00ED6387"/>
    <w:rsid w:val="00EF2FDE"/>
    <w:rsid w:val="00F23A2A"/>
    <w:rsid w:val="00F2507C"/>
    <w:rsid w:val="00F66237"/>
    <w:rsid w:val="00F711EE"/>
    <w:rsid w:val="00F96594"/>
    <w:rsid w:val="00F979DC"/>
    <w:rsid w:val="00FC59B1"/>
    <w:rsid w:val="00FE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02E5B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 (Textkörper CS)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auftext"/>
    <w:qFormat/>
    <w:rsid w:val="002D1799"/>
    <w:rPr>
      <w:sz w:val="24"/>
      <w:szCs w:val="24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D1799"/>
    <w:pPr>
      <w:keepNext/>
      <w:keepLines/>
      <w:spacing w:before="240"/>
      <w:outlineLvl w:val="0"/>
    </w:pPr>
    <w:rPr>
      <w:rFonts w:eastAsia="Times New Roman" w:cs="Times New Roman"/>
      <w:color w:val="00000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1799"/>
    <w:pPr>
      <w:keepNext/>
      <w:keepLines/>
      <w:spacing w:before="40"/>
      <w:outlineLvl w:val="1"/>
    </w:pPr>
    <w:rPr>
      <w:rFonts w:eastAsia="Times New Roman" w:cs="Times New Roman"/>
      <w:color w:val="000000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1799"/>
    <w:pPr>
      <w:keepNext/>
      <w:keepLines/>
      <w:spacing w:before="40"/>
      <w:outlineLvl w:val="2"/>
    </w:pPr>
    <w:rPr>
      <w:rFonts w:eastAsia="Times New Roman" w:cs="Times New Roman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Lead">
    <w:name w:val="1 Lead"/>
    <w:basedOn w:val="Standard"/>
    <w:uiPriority w:val="99"/>
    <w:rsid w:val="002D1799"/>
    <w:pPr>
      <w:autoSpaceDE w:val="0"/>
      <w:autoSpaceDN w:val="0"/>
      <w:adjustRightInd w:val="0"/>
      <w:textAlignment w:val="center"/>
    </w:pPr>
    <w:rPr>
      <w:rFonts w:cs="FrutigerCE-Light"/>
      <w:color w:val="000000"/>
      <w:spacing w:val="2"/>
      <w:szCs w:val="23"/>
      <w:lang w:val="de-DE"/>
    </w:rPr>
  </w:style>
  <w:style w:type="character" w:customStyle="1" w:styleId="Grau">
    <w:name w:val="Grau"/>
    <w:uiPriority w:val="99"/>
    <w:rsid w:val="002D1799"/>
    <w:rPr>
      <w:rFonts w:ascii="Aptos" w:hAnsi="Aptos"/>
      <w:b w:val="0"/>
      <w:i w:val="0"/>
      <w:color w:val="A0A4A7"/>
    </w:rPr>
  </w:style>
  <w:style w:type="paragraph" w:styleId="Kopfzeile">
    <w:name w:val="header"/>
    <w:basedOn w:val="Standard"/>
    <w:link w:val="KopfzeileZchn"/>
    <w:uiPriority w:val="99"/>
    <w:unhideWhenUsed/>
    <w:rsid w:val="003C2F0A"/>
    <w:pPr>
      <w:tabs>
        <w:tab w:val="center" w:pos="4536"/>
        <w:tab w:val="right" w:pos="9072"/>
      </w:tabs>
    </w:pPr>
    <w:rPr>
      <w:sz w:val="18"/>
    </w:rPr>
  </w:style>
  <w:style w:type="character" w:customStyle="1" w:styleId="KopfzeileZchn">
    <w:name w:val="Kopfzeile Zchn"/>
    <w:link w:val="Kopfzeile"/>
    <w:uiPriority w:val="99"/>
    <w:rsid w:val="003C2F0A"/>
    <w:rPr>
      <w:rFonts w:ascii="Aptos SemiBold" w:hAnsi="Aptos SemiBold"/>
      <w:sz w:val="18"/>
    </w:rPr>
  </w:style>
  <w:style w:type="paragraph" w:styleId="Fuzeile">
    <w:name w:val="footer"/>
    <w:basedOn w:val="Standard"/>
    <w:link w:val="FuzeileZchn"/>
    <w:uiPriority w:val="99"/>
    <w:unhideWhenUsed/>
    <w:rsid w:val="00B8299A"/>
    <w:pPr>
      <w:tabs>
        <w:tab w:val="center" w:pos="4536"/>
        <w:tab w:val="right" w:pos="9072"/>
      </w:tabs>
    </w:pPr>
    <w:rPr>
      <w:sz w:val="18"/>
    </w:rPr>
  </w:style>
  <w:style w:type="character" w:customStyle="1" w:styleId="FuzeileZchn">
    <w:name w:val="Fußzeile Zchn"/>
    <w:link w:val="Fuzeile"/>
    <w:uiPriority w:val="99"/>
    <w:rsid w:val="00B8299A"/>
    <w:rPr>
      <w:rFonts w:ascii="Aptos SemiBold" w:hAnsi="Aptos SemiBold"/>
      <w:sz w:val="18"/>
    </w:rPr>
  </w:style>
  <w:style w:type="paragraph" w:customStyle="1" w:styleId="Titel1">
    <w:name w:val="Titel 1"/>
    <w:basedOn w:val="Titel"/>
    <w:qFormat/>
    <w:rsid w:val="00C30C7F"/>
    <w:rPr>
      <w:color w:val="FFFFFF"/>
    </w:rPr>
  </w:style>
  <w:style w:type="character" w:styleId="Hyperlink">
    <w:name w:val="Hyperlink"/>
    <w:uiPriority w:val="99"/>
    <w:unhideWhenUsed/>
    <w:rsid w:val="002D1799"/>
    <w:rPr>
      <w:rFonts w:ascii="Aptos" w:hAnsi="Aptos"/>
      <w:b w:val="0"/>
      <w:i w:val="0"/>
      <w:caps w:val="0"/>
      <w:smallCaps w:val="0"/>
      <w:strike w:val="0"/>
      <w:dstrike w:val="0"/>
      <w:vanish w:val="0"/>
      <w:color w:val="000000"/>
      <w:u w:val="none" w:color="E8FF9A"/>
      <w:bdr w:val="none" w:sz="0" w:space="0" w:color="auto"/>
      <w:shd w:val="clear" w:color="auto" w:fill="E8FF9A"/>
      <w:vertAlign w:val="baseline"/>
    </w:rPr>
  </w:style>
  <w:style w:type="character" w:styleId="NichtaufgelsteErwhnung">
    <w:name w:val="Unresolved Mention"/>
    <w:uiPriority w:val="99"/>
    <w:semiHidden/>
    <w:unhideWhenUsed/>
    <w:rsid w:val="00DF10C7"/>
    <w:rPr>
      <w:color w:val="605E5C"/>
      <w:shd w:val="clear" w:color="auto" w:fill="E1DFDD"/>
    </w:rPr>
  </w:style>
  <w:style w:type="character" w:styleId="Seitenzahl">
    <w:name w:val="page number"/>
    <w:basedOn w:val="Absatz-Standardschriftart"/>
    <w:uiPriority w:val="99"/>
    <w:semiHidden/>
    <w:unhideWhenUsed/>
    <w:rsid w:val="00F2507C"/>
  </w:style>
  <w:style w:type="paragraph" w:customStyle="1" w:styleId="EinfAbs">
    <w:name w:val="[Einf. Abs.]"/>
    <w:basedOn w:val="Standard"/>
    <w:uiPriority w:val="99"/>
    <w:rsid w:val="002D1799"/>
    <w:pPr>
      <w:autoSpaceDE w:val="0"/>
      <w:autoSpaceDN w:val="0"/>
      <w:adjustRightInd w:val="0"/>
      <w:textAlignment w:val="center"/>
    </w:pPr>
    <w:rPr>
      <w:rFonts w:cs="MinionPro-Regular"/>
      <w:color w:val="000000"/>
      <w:lang w:val="de-DE"/>
    </w:rPr>
  </w:style>
  <w:style w:type="table" w:styleId="Tabellenraster">
    <w:name w:val="Table Grid"/>
    <w:basedOn w:val="NormaleTabelle"/>
    <w:uiPriority w:val="39"/>
    <w:rsid w:val="00996517"/>
    <w:tblPr>
      <w:tblBorders>
        <w:insideH w:val="single" w:sz="8" w:space="0" w:color="000000"/>
      </w:tblBorders>
    </w:tblPr>
  </w:style>
  <w:style w:type="paragraph" w:customStyle="1" w:styleId="Absenderdresse">
    <w:name w:val="Absenderdresse"/>
    <w:basedOn w:val="Standard"/>
    <w:qFormat/>
    <w:rsid w:val="002D1799"/>
    <w:pPr>
      <w:framePr w:wrap="around" w:vAnchor="page" w:hAnchor="text" w:y="1" w:anchorLock="1"/>
      <w:tabs>
        <w:tab w:val="right" w:pos="4960"/>
        <w:tab w:val="right" w:pos="6060"/>
        <w:tab w:val="right" w:pos="7080"/>
        <w:tab w:val="right" w:pos="8320"/>
      </w:tabs>
      <w:autoSpaceDE w:val="0"/>
      <w:autoSpaceDN w:val="0"/>
      <w:adjustRightInd w:val="0"/>
      <w:snapToGrid w:val="0"/>
      <w:textAlignment w:val="center"/>
    </w:pPr>
    <w:rPr>
      <w:rFonts w:cs="Arial"/>
      <w:color w:val="000000"/>
      <w:sz w:val="18"/>
      <w:szCs w:val="20"/>
      <w:lang w:val="de-DE"/>
    </w:rPr>
  </w:style>
  <w:style w:type="table" w:styleId="TabellemithellemGitternetz">
    <w:name w:val="Grid Table Light"/>
    <w:basedOn w:val="NormaleTabelle"/>
    <w:uiPriority w:val="40"/>
    <w:rsid w:val="005E290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berschrift1Zchn">
    <w:name w:val="Überschrift 1 Zchn"/>
    <w:link w:val="berschrift1"/>
    <w:uiPriority w:val="9"/>
    <w:rsid w:val="002D1799"/>
    <w:rPr>
      <w:rFonts w:ascii="Aptos" w:eastAsia="Times New Roman" w:hAnsi="Aptos" w:cs="Times New Roman"/>
      <w:color w:val="000000"/>
      <w:sz w:val="32"/>
      <w:szCs w:val="32"/>
    </w:rPr>
  </w:style>
  <w:style w:type="paragraph" w:styleId="KeinLeerraum">
    <w:name w:val="No Spacing"/>
    <w:uiPriority w:val="1"/>
    <w:qFormat/>
    <w:rsid w:val="002D1799"/>
    <w:rPr>
      <w:sz w:val="24"/>
      <w:szCs w:val="24"/>
      <w:lang w:eastAsia="en-US"/>
    </w:rPr>
  </w:style>
  <w:style w:type="character" w:customStyle="1" w:styleId="berschrift2Zchn">
    <w:name w:val="Überschrift 2 Zchn"/>
    <w:link w:val="berschrift2"/>
    <w:uiPriority w:val="9"/>
    <w:rsid w:val="002D1799"/>
    <w:rPr>
      <w:rFonts w:ascii="Aptos" w:eastAsia="Times New Roman" w:hAnsi="Aptos" w:cs="Times New Roman"/>
      <w:color w:val="000000"/>
      <w:sz w:val="32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534696"/>
    <w:pPr>
      <w:spacing w:line="192" w:lineRule="auto"/>
      <w:contextualSpacing/>
    </w:pPr>
    <w:rPr>
      <w:rFonts w:eastAsia="Times New Roman" w:cs="Times New Roman"/>
      <w:spacing w:val="-10"/>
      <w:kern w:val="28"/>
      <w:sz w:val="46"/>
      <w:szCs w:val="56"/>
    </w:rPr>
  </w:style>
  <w:style w:type="character" w:customStyle="1" w:styleId="TitelZchn">
    <w:name w:val="Titel Zchn"/>
    <w:link w:val="Titel"/>
    <w:uiPriority w:val="10"/>
    <w:rsid w:val="00534696"/>
    <w:rPr>
      <w:rFonts w:ascii="Aptos SemiBold" w:eastAsia="Times New Roman" w:hAnsi="Aptos SemiBold" w:cs="Times New Roman"/>
      <w:spacing w:val="-10"/>
      <w:kern w:val="28"/>
      <w:sz w:val="4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7431"/>
    <w:pPr>
      <w:numPr>
        <w:ilvl w:val="1"/>
      </w:numPr>
      <w:spacing w:after="160"/>
    </w:pPr>
    <w:rPr>
      <w:rFonts w:eastAsia="Times New Roman"/>
      <w:color w:val="000000"/>
      <w:szCs w:val="22"/>
    </w:rPr>
  </w:style>
  <w:style w:type="character" w:customStyle="1" w:styleId="UntertitelZchn">
    <w:name w:val="Untertitel Zchn"/>
    <w:link w:val="Untertitel"/>
    <w:uiPriority w:val="11"/>
    <w:rsid w:val="00887431"/>
    <w:rPr>
      <w:rFonts w:eastAsia="Times New Roman"/>
      <w:color w:val="000000"/>
      <w:szCs w:val="22"/>
    </w:rPr>
  </w:style>
  <w:style w:type="character" w:styleId="SchwacheHervorhebung">
    <w:name w:val="Subtle Emphasis"/>
    <w:uiPriority w:val="19"/>
    <w:qFormat/>
    <w:rsid w:val="002D1799"/>
    <w:rPr>
      <w:rFonts w:ascii="Aptos" w:hAnsi="Aptos"/>
      <w:b w:val="0"/>
      <w:i w:val="0"/>
      <w:iCs/>
      <w:color w:val="000000"/>
      <w:u w:val="single"/>
    </w:rPr>
  </w:style>
  <w:style w:type="character" w:styleId="Hervorhebung">
    <w:name w:val="Emphasis"/>
    <w:uiPriority w:val="20"/>
    <w:qFormat/>
    <w:rsid w:val="002D1799"/>
    <w:rPr>
      <w:rFonts w:ascii="Aptos" w:hAnsi="Aptos"/>
      <w:b w:val="0"/>
      <w:i w:val="0"/>
      <w:iCs/>
      <w:u w:val="single"/>
    </w:rPr>
  </w:style>
  <w:style w:type="character" w:styleId="IntensiveHervorhebung">
    <w:name w:val="Intense Emphasis"/>
    <w:uiPriority w:val="21"/>
    <w:qFormat/>
    <w:rsid w:val="002D1799"/>
    <w:rPr>
      <w:rFonts w:ascii="Aptos" w:hAnsi="Aptos"/>
      <w:b w:val="0"/>
      <w:i w:val="0"/>
      <w:iCs/>
      <w:color w:val="000000"/>
      <w:u w:val="single"/>
    </w:rPr>
  </w:style>
  <w:style w:type="character" w:styleId="Fett">
    <w:name w:val="Strong"/>
    <w:uiPriority w:val="22"/>
    <w:qFormat/>
    <w:rsid w:val="004D7A2C"/>
    <w:rPr>
      <w:rFonts w:ascii="Aptos ExtraBold" w:hAnsi="Aptos ExtraBold"/>
      <w:b w:val="0"/>
      <w:bCs/>
      <w:i w:val="0"/>
    </w:rPr>
  </w:style>
  <w:style w:type="paragraph" w:styleId="Zitat">
    <w:name w:val="Quote"/>
    <w:basedOn w:val="Standard"/>
    <w:next w:val="Standard"/>
    <w:link w:val="ZitatZchn"/>
    <w:uiPriority w:val="29"/>
    <w:qFormat/>
    <w:rsid w:val="002D1799"/>
    <w:pPr>
      <w:spacing w:before="240" w:after="240"/>
    </w:pPr>
    <w:rPr>
      <w:iCs/>
      <w:color w:val="08F3A2"/>
      <w:sz w:val="32"/>
    </w:rPr>
  </w:style>
  <w:style w:type="character" w:customStyle="1" w:styleId="ZitatZchn">
    <w:name w:val="Zitat Zchn"/>
    <w:link w:val="Zitat"/>
    <w:uiPriority w:val="29"/>
    <w:rsid w:val="002D1799"/>
    <w:rPr>
      <w:rFonts w:ascii="Aptos" w:hAnsi="Aptos"/>
      <w:iCs/>
      <w:color w:val="08F3A2"/>
      <w:sz w:val="32"/>
    </w:rPr>
  </w:style>
  <w:style w:type="character" w:styleId="SchwacherVerweis">
    <w:name w:val="Subtle Reference"/>
    <w:uiPriority w:val="31"/>
    <w:qFormat/>
    <w:rsid w:val="002D1799"/>
    <w:rPr>
      <w:rFonts w:ascii="Aptos" w:hAnsi="Aptos"/>
      <w:b w:val="0"/>
      <w:i w:val="0"/>
      <w:caps w:val="0"/>
      <w:smallCaps w:val="0"/>
      <w:color w:val="000000"/>
    </w:rPr>
  </w:style>
  <w:style w:type="character" w:styleId="IntensiverVerweis">
    <w:name w:val="Intense Reference"/>
    <w:uiPriority w:val="32"/>
    <w:qFormat/>
    <w:rsid w:val="002D1799"/>
    <w:rPr>
      <w:rFonts w:ascii="Aptos" w:hAnsi="Aptos"/>
      <w:b w:val="0"/>
      <w:bCs/>
      <w:i w:val="0"/>
      <w:caps w:val="0"/>
      <w:smallCaps w:val="0"/>
      <w:color w:val="08F3A2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2F0A"/>
    <w:pPr>
      <w:spacing w:before="360" w:after="360"/>
    </w:pPr>
    <w:rPr>
      <w:iCs/>
      <w:color w:val="08F3A2"/>
    </w:rPr>
  </w:style>
  <w:style w:type="character" w:customStyle="1" w:styleId="IntensivesZitatZchn">
    <w:name w:val="Intensives Zitat Zchn"/>
    <w:link w:val="IntensivesZitat"/>
    <w:uiPriority w:val="30"/>
    <w:rsid w:val="003C2F0A"/>
    <w:rPr>
      <w:rFonts w:ascii="Aptos SemiBold" w:hAnsi="Aptos SemiBold" w:cs="Times New Roman (Textkörper CS)"/>
      <w:iCs/>
      <w:color w:val="08F3A2"/>
    </w:rPr>
  </w:style>
  <w:style w:type="character" w:styleId="Buchtitel">
    <w:name w:val="Book Title"/>
    <w:uiPriority w:val="33"/>
    <w:qFormat/>
    <w:rsid w:val="002D1799"/>
    <w:rPr>
      <w:rFonts w:ascii="Aptos" w:hAnsi="Aptos"/>
      <w:b w:val="0"/>
      <w:bCs/>
      <w:i w:val="0"/>
      <w:iCs/>
      <w:spacing w:val="5"/>
    </w:rPr>
  </w:style>
  <w:style w:type="paragraph" w:styleId="Listenabsatz">
    <w:name w:val="List Paragraph"/>
    <w:basedOn w:val="Standard"/>
    <w:uiPriority w:val="34"/>
    <w:qFormat/>
    <w:rsid w:val="003C2F0A"/>
    <w:pPr>
      <w:contextualSpacing/>
    </w:pPr>
  </w:style>
  <w:style w:type="table" w:customStyle="1" w:styleId="TabelleohneRahmen">
    <w:name w:val="Tabelle ohne Rahmen"/>
    <w:basedOn w:val="NormaleTabelle"/>
    <w:uiPriority w:val="99"/>
    <w:rsid w:val="002E3AC0"/>
    <w:rPr>
      <w:rFonts w:cs="Times New Roman"/>
    </w:rPr>
    <w:tblPr>
      <w:tblCellMar>
        <w:left w:w="0" w:type="dxa"/>
        <w:right w:w="28" w:type="dxa"/>
      </w:tblCellMar>
    </w:tblPr>
  </w:style>
  <w:style w:type="character" w:customStyle="1" w:styleId="berschrift3Zchn">
    <w:name w:val="Überschrift 3 Zchn"/>
    <w:link w:val="berschrift3"/>
    <w:uiPriority w:val="9"/>
    <w:semiHidden/>
    <w:rsid w:val="002D1799"/>
    <w:rPr>
      <w:rFonts w:ascii="Aptos" w:eastAsia="Times New Roman" w:hAnsi="Aptos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.emf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871505-a166-4d47-835b-f7ff9d594be3" xsi:nil="true"/>
    <lcf76f155ced4ddcb4097134ff3c332f xmlns="5542ea22-0e7b-45fe-8e58-0ffe7212f43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F08DD4714A6E44B820C45BFC343EC6" ma:contentTypeVersion="13" ma:contentTypeDescription="Ein neues Dokument erstellen." ma:contentTypeScope="" ma:versionID="7ea98713dd2146aec323ece473065b7c">
  <xsd:schema xmlns:xsd="http://www.w3.org/2001/XMLSchema" xmlns:xs="http://www.w3.org/2001/XMLSchema" xmlns:p="http://schemas.microsoft.com/office/2006/metadata/properties" xmlns:ns2="5542ea22-0e7b-45fe-8e58-0ffe7212f434" xmlns:ns3="b9871505-a166-4d47-835b-f7ff9d594be3" targetNamespace="http://schemas.microsoft.com/office/2006/metadata/properties" ma:root="true" ma:fieldsID="efa6954ba2f506c0359ec4f0a199cba4" ns2:_="" ns3:_="">
    <xsd:import namespace="5542ea22-0e7b-45fe-8e58-0ffe7212f434"/>
    <xsd:import namespace="b9871505-a166-4d47-835b-f7ff9d594be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2ea22-0e7b-45fe-8e58-0ffe7212f43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cba72446-3c9e-430e-ada2-437108723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71505-a166-4d47-835b-f7ff9d594be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ca2c77-23b9-4d7f-b205-f51539ac56cd}" ma:internalName="TaxCatchAll" ma:showField="CatchAllData" ma:web="b9871505-a166-4d47-835b-f7ff9d594b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AD5D32-3C1C-40B2-A2FF-69506F911D47}">
  <ds:schemaRefs>
    <ds:schemaRef ds:uri="http://schemas.microsoft.com/office/2006/metadata/properties"/>
    <ds:schemaRef ds:uri="http://schemas.microsoft.com/office/infopath/2007/PartnerControls"/>
    <ds:schemaRef ds:uri="b9871505-a166-4d47-835b-f7ff9d594be3"/>
    <ds:schemaRef ds:uri="5542ea22-0e7b-45fe-8e58-0ffe7212f434"/>
  </ds:schemaRefs>
</ds:datastoreItem>
</file>

<file path=customXml/itemProps2.xml><?xml version="1.0" encoding="utf-8"?>
<ds:datastoreItem xmlns:ds="http://schemas.openxmlformats.org/officeDocument/2006/customXml" ds:itemID="{3C65188A-BCC0-45C0-B414-B9B85C154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2ea22-0e7b-45fe-8e58-0ffe7212f434"/>
    <ds:schemaRef ds:uri="b9871505-a166-4d47-835b-f7ff9d594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47B9C6-AFFF-AE45-8748-334358694D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DDB240-85E6-4EFC-B1C0-DE547F2279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A4-Dokument Fachschaft Digitalität.dotx</Template>
  <TotalTime>0</TotalTime>
  <Pages>1</Pages>
  <Words>3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Mirakulix</dc:creator>
  <cp:keywords/>
  <dc:description/>
  <cp:lastModifiedBy>Wicki Martina</cp:lastModifiedBy>
  <cp:revision>2</cp:revision>
  <dcterms:created xsi:type="dcterms:W3CDTF">2025-10-16T08:40:00Z</dcterms:created>
  <dcterms:modified xsi:type="dcterms:W3CDTF">2025-10-16T08:40:00Z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0x0101003BF08DD4714A6E44B820C45BFC343EC6</vt:lpwstr>
  </property>
  <property fmtid="{D5CDD505-2E9C-101B-9397-08002B2CF9AE}" pid="3" name="MediaServiceImageTags">
    <vt:lpwstr/>
  </property>
</Properties>
</file>