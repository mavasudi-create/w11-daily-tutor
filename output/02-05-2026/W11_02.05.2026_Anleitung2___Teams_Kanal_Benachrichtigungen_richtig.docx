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se="http://schemas.microsoft.com/office/word/2015/wordml/symex" xmlns:wpg="http://schemas.microsoft.com/office/word/2010/wordprocessingGroup" xmlns:wps="http://schemas.microsoft.com/office/word/2010/wordprocessingShape" mc:Ignorable="w14 w15 w16se w16 wp14">
  <w:body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2" w:space="0" w:color="04C984"/>
              <w:left w:val="thick" w:sz="40" w:space="0" w:color="06F4A1"/>
              <w:bottom w:val="single" w:sz="12" w:space="0" w:color="04C984"/>
              <w:right w:val="single" w:sz="12" w:space="0" w:color="04C984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before="60" w:after="40"/>
            </w:pPr>
            <w:r>
              <w:rPr>
                <w:b/>
                <w:bCs/>
                <w:rFonts w:ascii="Aptos" w:hAnsi="Aptos" w:cs="Aptos"/>
                <w:sz w:val="18"/>
                <w:szCs w:val="18"/>
                <w:color w:val="04C984"/>
              </w:rPr>
              <w:t xml:space="preserve">ANLEITUNG 2</w:t>
            </w:r>
          </w:p>
          <w:p>
            <w:pPr>
              <w:spacing w:before="0" w:after="60"/>
            </w:pPr>
            <w:r>
              <w:rPr>
                <w:b/>
                <w:bCs/>
                <w:rFonts w:ascii="Aptos" w:hAnsi="Aptos" w:cs="Aptos"/>
                <w:sz w:val="40"/>
                <w:szCs w:val="40"/>
                <w:color w:val="06F4A1"/>
              </w:rPr>
              <w:t xml:space="preserve">💬 Teams Kanal-Benachrichtigungen richtig einstellen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0"/>
                <w:szCs w:val="20"/>
                <w:i/>
                <w:color w:val="888888"/>
              </w:rPr>
              <w:t xml:space="preserve">Tag 02.05.2026  |  Teams  |  5 Min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12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💡 Warum wichtig?   </w:t>
            </w:r>
            <w:r>
              <w:rPr>
                <w:rFonts w:ascii="Aptos" w:hAnsi="Aptos" w:cs="Aptos"/>
                <w:sz w:val="22"/>
                <w:szCs w:val="22"/>
                <w:color w:val="444444"/>
              </w:rPr>
              <w:t xml:space="preserve">Schüler und Lehrer vermeiden Benachrichtigungschaos und konzentrieren sich auf wichtige Kanäle.</w:t>
            </w:r>
          </w:p>
        </w:tc>
      </w:tr>
    </w:tbl>
    <w:p>
      <w:pPr>
        <w:spacing w:before="0" w:after="40"/>
      </w:pPr>
    </w:p>
    <w:p>
      <w:pPr>
        <w:spacing w:before="140" w:after="140"/>
        <w:pBdr>
          <w:bottom w:val="single" w:sz="6" w:space="1" w:color="06F4A1"/>
        </w:pBdr>
      </w:pPr>
    </w:p>
    <w:p>
      <w:pPr>
        <w:spacing w:before="200" w:after="80"/>
      </w:pPr>
      <w:r>
        <w:rPr>
          <w:b/>
          <w:bCs/>
          <w:rFonts w:ascii="Aptos" w:hAnsi="Aptos" w:cs="Aptos"/>
          <w:sz w:val="28"/>
          <w:szCs w:val="28"/>
          <w:color w:val="06F4A1"/>
        </w:rPr>
        <w:t xml:space="preserve">SCHRITT 1: Klicke auf den betreffenden Kanal mit der rechten Maustaste und wähle 'Benachrichtigungseinstellungen'.</w:t>
      </w:r>
    </w:p>
    <w:p>
      <w:pPr>
        <w:spacing w:before="0" w:after="80"/>
      </w:pPr>
      <w:r>
        <w:rPr>
          <w:rFonts w:ascii="Aptos" w:hAnsi="Aptos" w:cs="Aptos"/>
          <w:sz w:val="22"/>
          <w:szCs w:val="22"/>
          <w:color w:val="333333"/>
        </w:rPr>
        <w:t xml:space="preserve">So öffnest du die Benachrichtigungsoptionen für einen speziellen Kanal.</w:t>
      </w: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0" w:space="0" w:color="06F4A1"/>
              <w:left w:val="single" w:sz="10" w:space="0" w:color="06F4A1"/>
              <w:bottom w:val="single" w:sz="10" w:space="0" w:color="06F4A1"/>
              <w:right w:val="single" w:sz="10" w:space="0" w:color="06F4A1"/>
            </w:tcBorders>
            <w:shd w:val="clear" w:color="auto" w:fill="EDFF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04C984"/>
              </w:rPr>
              <w:t xml:space="preserve">🎨  Illustration — </w:t>
            </w:r>
            <w:r>
              <w:rPr>
                <w:b/>
                <w:bCs/>
                <w:rFonts w:ascii="Aptos" w:hAnsi="Aptos" w:cs="Aptos"/>
                <w:sz w:val="20"/>
                <w:szCs w:val="20"/>
                <w:color w:val="444444"/>
              </w:rPr>
              <w:t xml:space="preserve">Prompt für Gemini / Bild-KI:</w:t>
            </w:r>
          </w:p>
          <w:p>
            <w:r>
              <w:rPr>
                <w:rFonts w:ascii="Aptos" w:hAnsi="Aptos" w:cs="Aptos"/>
                <w:sz w:val="20"/>
                <w:szCs w:val="20"/>
                <w:color w:val="1A1A1A"/>
              </w:rPr>
              <w:t xml:space="preserve">Flat-design cartoon illustration of a student with headphones at a Windows 11 laptop, notification bells with on-off switches in turquoise #06F4A1 and jonquil #F0FC9C, calm focused expression, school classroom background, no text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dashSmallGap" w:sz="8" w:space="0" w:color="AAAAAA"/>
              <w:left w:val="dashSmallGap" w:sz="8" w:space="0" w:color="AAAAAA"/>
              <w:bottom w:val="dashSmallGap" w:sz="8" w:space="0" w:color="AAAAAA"/>
              <w:right w:val="dashSmallGap" w:sz="8" w:space="0" w:color="AAAAAA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📷  PLATZHALTER: Echter Screenshot</w:t>
            </w:r>
          </w:p>
          <w:p>
            <w:pPr>
              <w:spacing w:before="0" w:after="40"/>
            </w:pPr>
            <w:r>
              <w:rPr>
                <w:b/>
                <w:bCs/>
                <w:rFonts w:ascii="Aptos" w:hAnsi="Aptos" w:cs="Aptos"/>
                <w:sz w:val="20"/>
                <w:szCs w:val="20"/>
                <w:color w:val="555555"/>
              </w:rPr>
              <w:t xml:space="preserve">Beschreibung: </w:t>
            </w:r>
            <w:r>
              <w:rPr>
                <w:rFonts w:ascii="Aptos" w:hAnsi="Aptos" w:cs="Aptos"/>
                <w:sz w:val="20"/>
                <w:szCs w:val="20"/>
                <w:color w:val="555555"/>
              </w:rPr>
              <w:t xml:space="preserve">Screenshot für Schritt 1: Klicke auf den betreffenden Kanal mit der rechten Maustaste und wähle 'Benachrichtigungseinstellungen'.</w:t>
            </w:r>
          </w:p>
          <w:p>
            <w:r>
              <w:rPr>
                <w:b/>
                <w:bCs/>
                <w:rFonts w:ascii="Aptos" w:hAnsi="Aptos" w:cs="Aptos"/>
                <w:sz w:val="18"/>
                <w:szCs w:val="18"/>
                <w:color w:val="888888"/>
              </w:rPr>
              <w:t xml:space="preserve">Dateiname: </w:t>
            </w:r>
            <w:r>
              <w:rPr>
                <w:rFonts w:ascii="Aptos" w:hAnsi="Aptos" w:cs="Aptos"/>
                <w:sz w:val="18"/>
                <w:szCs w:val="18"/>
                <w:i/>
                <w:color w:val="888888"/>
              </w:rPr>
              <w:t xml:space="preserve">screenshot_anleitung2_schritt1.png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bCs/>
          <w:rFonts w:ascii="Aptos" w:hAnsi="Aptos" w:cs="Aptos"/>
          <w:sz w:val="28"/>
          <w:szCs w:val="28"/>
          <w:color w:val="06F4A1"/>
        </w:rPr>
        <w:t xml:space="preserve">SCHRITT 2: Wähle zwischen 'Alle Benachrichtigungen', 'Nur Erwähnungen' oder 'Aus' je nach Wichtigkeit des Kanals.</w:t>
      </w:r>
    </w:p>
    <w:p>
      <w:pPr>
        <w:spacing w:before="0" w:after="80"/>
      </w:pPr>
      <w:r>
        <w:rPr>
          <w:rFonts w:ascii="Aptos" w:hAnsi="Aptos" w:cs="Aptos"/>
          <w:sz w:val="22"/>
          <w:szCs w:val="22"/>
          <w:color w:val="333333"/>
        </w:rPr>
        <w:t xml:space="preserve">Diese Einstellung bestimmt, welche Nachrichten dich benachrichtigen.</w:t>
      </w: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0" w:space="0" w:color="06F4A1"/>
              <w:left w:val="single" w:sz="10" w:space="0" w:color="06F4A1"/>
              <w:bottom w:val="single" w:sz="10" w:space="0" w:color="06F4A1"/>
              <w:right w:val="single" w:sz="10" w:space="0" w:color="06F4A1"/>
            </w:tcBorders>
            <w:shd w:val="clear" w:color="auto" w:fill="EDFF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04C984"/>
              </w:rPr>
              <w:t xml:space="preserve">🎨  Illustration — </w:t>
            </w:r>
            <w:r>
              <w:rPr>
                <w:b/>
                <w:bCs/>
                <w:rFonts w:ascii="Aptos" w:hAnsi="Aptos" w:cs="Aptos"/>
                <w:sz w:val="20"/>
                <w:szCs w:val="20"/>
                <w:color w:val="444444"/>
              </w:rPr>
              <w:t xml:space="preserve">Prompt für Gemini / Bild-KI:</w:t>
            </w:r>
          </w:p>
          <w:p>
            <w:r>
              <w:rPr>
                <w:rFonts w:ascii="Aptos" w:hAnsi="Aptos" w:cs="Aptos"/>
                <w:sz w:val="20"/>
                <w:szCs w:val="20"/>
                <w:color w:val="1A1A1A"/>
              </w:rPr>
              <w:t xml:space="preserve">Flat-design cartoon illustration of a student with headphones at a Windows 11 laptop, notification bells with on-off switches in turquoise #06F4A1 and jonquil #F0FC9C, calm focused expression, school classroom background, no text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dashSmallGap" w:sz="8" w:space="0" w:color="AAAAAA"/>
              <w:left w:val="dashSmallGap" w:sz="8" w:space="0" w:color="AAAAAA"/>
              <w:bottom w:val="dashSmallGap" w:sz="8" w:space="0" w:color="AAAAAA"/>
              <w:right w:val="dashSmallGap" w:sz="8" w:space="0" w:color="AAAAAA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📷  PLATZHALTER: Echter Screenshot</w:t>
            </w:r>
          </w:p>
          <w:p>
            <w:pPr>
              <w:spacing w:before="0" w:after="40"/>
            </w:pPr>
            <w:r>
              <w:rPr>
                <w:b/>
                <w:bCs/>
                <w:rFonts w:ascii="Aptos" w:hAnsi="Aptos" w:cs="Aptos"/>
                <w:sz w:val="20"/>
                <w:szCs w:val="20"/>
                <w:color w:val="555555"/>
              </w:rPr>
              <w:t xml:space="preserve">Beschreibung: </w:t>
            </w:r>
            <w:r>
              <w:rPr>
                <w:rFonts w:ascii="Aptos" w:hAnsi="Aptos" w:cs="Aptos"/>
                <w:sz w:val="20"/>
                <w:szCs w:val="20"/>
                <w:color w:val="555555"/>
              </w:rPr>
              <w:t xml:space="preserve">Screenshot für Schritt 2: Wähle zwischen 'Alle Benachrichtigungen', 'Nur Erwähnungen' oder 'Aus' je nach Wichtigkeit des Kanals.</w:t>
            </w:r>
          </w:p>
          <w:p>
            <w:r>
              <w:rPr>
                <w:b/>
                <w:bCs/>
                <w:rFonts w:ascii="Aptos" w:hAnsi="Aptos" w:cs="Aptos"/>
                <w:sz w:val="18"/>
                <w:szCs w:val="18"/>
                <w:color w:val="888888"/>
              </w:rPr>
              <w:t xml:space="preserve">Dateiname: </w:t>
            </w:r>
            <w:r>
              <w:rPr>
                <w:rFonts w:ascii="Aptos" w:hAnsi="Aptos" w:cs="Aptos"/>
                <w:sz w:val="18"/>
                <w:szCs w:val="18"/>
                <w:i/>
                <w:color w:val="888888"/>
              </w:rPr>
              <w:t xml:space="preserve">screenshot_anleitung2_schritt2.png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bCs/>
          <w:rFonts w:ascii="Aptos" w:hAnsi="Aptos" w:cs="Aptos"/>
          <w:sz w:val="28"/>
          <w:szCs w:val="28"/>
          <w:color w:val="06F4A1"/>
        </w:rPr>
        <w:t xml:space="preserve">SCHRITT 3: Setze zusätzlich unter Einstellungen &gt; Benachrichtigungen &gt; Stille Stunden fest, um konzentriertes Arbeiten zu ermöglichen.</w:t>
      </w:r>
    </w:p>
    <w:p>
      <w:pPr>
        <w:spacing w:before="0" w:after="80"/>
      </w:pPr>
      <w:r>
        <w:rPr>
          <w:rFonts w:ascii="Aptos" w:hAnsi="Aptos" w:cs="Aptos"/>
          <w:sz w:val="22"/>
          <w:szCs w:val="22"/>
          <w:color w:val="333333"/>
        </w:rPr>
        <w:t xml:space="preserve">Stille Stunden verhindern störende Benachrichtigungen zu bestimmten Zeiten.</w:t>
      </w: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0" w:space="0" w:color="06F4A1"/>
              <w:left w:val="single" w:sz="10" w:space="0" w:color="06F4A1"/>
              <w:bottom w:val="single" w:sz="10" w:space="0" w:color="06F4A1"/>
              <w:right w:val="single" w:sz="10" w:space="0" w:color="06F4A1"/>
            </w:tcBorders>
            <w:shd w:val="clear" w:color="auto" w:fill="EDFF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04C984"/>
              </w:rPr>
              <w:t xml:space="preserve">🎨  Illustration — </w:t>
            </w:r>
            <w:r>
              <w:rPr>
                <w:b/>
                <w:bCs/>
                <w:rFonts w:ascii="Aptos" w:hAnsi="Aptos" w:cs="Aptos"/>
                <w:sz w:val="20"/>
                <w:szCs w:val="20"/>
                <w:color w:val="444444"/>
              </w:rPr>
              <w:t xml:space="preserve">Prompt für Gemini / Bild-KI:</w:t>
            </w:r>
          </w:p>
          <w:p>
            <w:r>
              <w:rPr>
                <w:rFonts w:ascii="Aptos" w:hAnsi="Aptos" w:cs="Aptos"/>
                <w:sz w:val="20"/>
                <w:szCs w:val="20"/>
                <w:color w:val="1A1A1A"/>
              </w:rPr>
              <w:t xml:space="preserve">Flat-design cartoon illustration of a student with headphones at a Windows 11 laptop, notification bells with on-off switches in turquoise #06F4A1 and jonquil #F0FC9C, calm focused expression, school classroom background, no text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dashSmallGap" w:sz="8" w:space="0" w:color="AAAAAA"/>
              <w:left w:val="dashSmallGap" w:sz="8" w:space="0" w:color="AAAAAA"/>
              <w:bottom w:val="dashSmallGap" w:sz="8" w:space="0" w:color="AAAAAA"/>
              <w:right w:val="dashSmallGap" w:sz="8" w:space="0" w:color="AAAAAA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📷  PLATZHALTER: Echter Screenshot</w:t>
            </w:r>
          </w:p>
          <w:p>
            <w:pPr>
              <w:spacing w:before="0" w:after="40"/>
            </w:pPr>
            <w:r>
              <w:rPr>
                <w:b/>
                <w:bCs/>
                <w:rFonts w:ascii="Aptos" w:hAnsi="Aptos" w:cs="Aptos"/>
                <w:sz w:val="20"/>
                <w:szCs w:val="20"/>
                <w:color w:val="555555"/>
              </w:rPr>
              <w:t xml:space="preserve">Beschreibung: </w:t>
            </w:r>
            <w:r>
              <w:rPr>
                <w:rFonts w:ascii="Aptos" w:hAnsi="Aptos" w:cs="Aptos"/>
                <w:sz w:val="20"/>
                <w:szCs w:val="20"/>
                <w:color w:val="555555"/>
              </w:rPr>
              <w:t xml:space="preserve">Screenshot für Schritt 3: Setze zusätzlich unter Einstellungen &gt; Benachrichtigungen &gt; Stille Stunden fest, um konzentriertes Arbeiten zu ermöglichen.</w:t>
            </w:r>
          </w:p>
          <w:p>
            <w:r>
              <w:rPr>
                <w:b/>
                <w:bCs/>
                <w:rFonts w:ascii="Aptos" w:hAnsi="Aptos" w:cs="Aptos"/>
                <w:sz w:val="18"/>
                <w:szCs w:val="18"/>
                <w:color w:val="888888"/>
              </w:rPr>
              <w:t xml:space="preserve">Dateiname: </w:t>
            </w:r>
            <w:r>
              <w:rPr>
                <w:rFonts w:ascii="Aptos" w:hAnsi="Aptos" w:cs="Aptos"/>
                <w:sz w:val="18"/>
                <w:szCs w:val="18"/>
                <w:i/>
                <w:color w:val="888888"/>
              </w:rPr>
              <w:t xml:space="preserve">screenshot_anleitung2_schritt3.png</w:t>
            </w:r>
          </w:p>
        </w:tc>
      </w:tr>
    </w:tbl>
    <w:p>
      <w:pPr>
        <w:spacing w:before="0" w:after="80"/>
      </w:pPr>
    </w:p>
    <w:p>
      <w:pPr>
        <w:spacing w:before="140" w:after="140"/>
        <w:pBdr>
          <w:bottom w:val="single" w:sz="6" w:space="1" w:color="06F4A1"/>
        </w:pBdr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🎯 QUICK TIP: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Schneller Zugriff: Klick auf das Glockensymbol oben rechts in Teams, wähle Kanal, dann Benachrichtigungseinstellungen.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💡 W11-INTEGRATION: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Teams-Benachrichtigungen sind mit Windows 11 Benachrichtigungszentrum integriert; Einstellungen synchronisieren sich über dein Schulkonto.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❓ HÄUFIGE FRAGEN: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F: Werden Benachrichtigungen gelöscht, wenn ich sie als gelesen markiere?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A: Nein, das Markieren als gelesen beendet nur die Benachrichtigung. Die Nachricht bleibt im Kanal erhalten.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🎓 FÜR DEN UNTERRICHT: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Schüleraufgabe: Konfiguriere deine Teams-Kanäle nach Priorität (z.B. Klassenkanal: Alle Benachrichtigungen, Sozialkanal: Nur Erwähnungen) und stelle deine Stille Stunden für Hausaufgabenzeit ein.</w:t>
            </w:r>
          </w:p>
        </w:tc>
      </w:tr>
    </w:tbl>
    <w:p>
      <w:pPr>
        <w:spacing w:before="0" w:after="12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/>
            <w:shd w:val="clear" w:color="auto" w:fill="F8F8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120"/>
              <w:jc w:val="center"/>
            </w:pPr>
            <w:r>
              <w:rPr>
                <w:rFonts w:ascii="Aptos" w:hAnsi="Aptos" w:cs="Aptos"/>
                <w:sz w:val="18"/>
                <w:szCs w:val="18"/>
                <w:color w:val="888888"/>
              </w:rPr>
              <w:t xml:space="preserve">🪟 W11 Daily Tutor  |  </w:t>
            </w:r>
            <w:r>
              <w:rPr>
                <w:b/>
                <w:bCs/>
                <w:rFonts w:ascii="Aptos" w:hAnsi="Aptos" w:cs="Aptos"/>
                <w:sz w:val="18"/>
                <w:szCs w:val="18"/>
                <w:color w:val="04C984"/>
              </w:rPr>
              <w:t xml:space="preserve">Teams  |  02.05.2026</w:t>
            </w:r>
            <w:r>
              <w:rPr>
                <w:rFonts w:ascii="Aptos" w:hAnsi="Aptos" w:cs="Aptos"/>
                <w:sz w:val="18"/>
                <w:szCs w:val="18"/>
                <w:color w:val="888888"/>
              </w:rPr>
              <w:t xml:space="preserve">  |  Für Schüler &amp; Lehrer</w:t>
            </w:r>
          </w:p>
        </w:tc>
      </w:tr>
    </w:tbl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19" w:right="1701" w:bottom="1015" w:left="1701" w:header="567" w:footer="567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D32A" w14:textId="77777777" w:rsidR="00676D01" w:rsidRDefault="00676D01" w:rsidP="003C31AD">
      <w:r>
        <w:separator/>
      </w:r>
    </w:p>
  </w:endnote>
  <w:endnote w:type="continuationSeparator" w:id="0">
    <w:p w14:paraId="2B5521E4" w14:textId="77777777" w:rsidR="00676D01" w:rsidRDefault="00676D01" w:rsidP="003C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FrutigerCE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96BA" w14:textId="77777777" w:rsidR="00F2507C" w:rsidRDefault="00F2507C" w:rsidP="00E3262F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end"/>
    </w:r>
  </w:p>
  <w:p w14:paraId="5EEF5BF9" w14:textId="77777777" w:rsidR="00F2507C" w:rsidRDefault="00F2507C" w:rsidP="00F2507C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DD5" w14:textId="1565F56A" w:rsidR="003C31AD" w:rsidRDefault="00C92C69" w:rsidP="00F2507C">
    <w:pPr>
      <w:pStyle w:val="Fuzeile"/>
      <w:ind w:right="360"/>
    </w:pPr>
    <w:r>
      <w:rPr>
        <w:noProof/>
      </w:rPr>
      <w:drawing>
        <wp:anchor distT="0" distB="0" distL="114300" distR="114300" simplePos="0" relativeHeight="251659264" behindDoc="0" locked="1" layoutInCell="1" allowOverlap="0" wp14:anchorId="13148309" wp14:editId="5CDA8EDC">
          <wp:simplePos x="0" y="0"/>
          <wp:positionH relativeFrom="column">
            <wp:posOffset>-1080135</wp:posOffset>
          </wp:positionH>
          <wp:positionV relativeFrom="page">
            <wp:posOffset>9155430</wp:posOffset>
          </wp:positionV>
          <wp:extent cx="7561580" cy="1520190"/>
          <wp:effectExtent l="0" t="0" r="0" b="0"/>
          <wp:wrapTopAndBottom/>
          <wp:docPr id="5" name="Grafik 2" descr="Ein Bild, das Grafiken, Schrift, Grafikdesign, Text enthält.&#10;&#10;Automatisch generierte Beschreibu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Ein Bild, das Grafiken, Schrift, Grafikdesign, Text enthält.&#10;&#10;Automatisch generierte Beschreibu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281" t="-15645" r="-500951" b="-22105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52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6DA57D" w14:textId="0384A021" w:rsidR="00F2507C" w:rsidRDefault="00AA64EF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092914" wp14:editId="6A00DDEB">
              <wp:simplePos x="0" y="0"/>
              <wp:positionH relativeFrom="column">
                <wp:posOffset>5377815</wp:posOffset>
              </wp:positionH>
              <wp:positionV relativeFrom="paragraph">
                <wp:posOffset>990600</wp:posOffset>
              </wp:positionV>
              <wp:extent cx="908462" cy="320634"/>
              <wp:effectExtent l="0" t="0" r="0" b="3810"/>
              <wp:wrapNone/>
              <wp:docPr id="8" name="Textfeld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462" cy="3206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4C7E60" w14:textId="77777777" w:rsidR="00AA64EF" w:rsidRDefault="00000000" w:rsidP="00AA64EF">
                          <w:pPr>
                            <w:pStyle w:val="Fuzeile"/>
                            <w:jc w:val="right"/>
                          </w:pPr>
                          <w:sdt>
                            <w:sdtPr>
                              <w:id w:val="383835568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AA64EF">
                                <w:fldChar w:fldCharType="begin"/>
                              </w:r>
                              <w:r w:rsidR="00AA64EF">
                                <w:instrText>PAGE   \* MERGEFORMAT</w:instrText>
                              </w:r>
                              <w:r w:rsidR="00AA64EF">
                                <w:fldChar w:fldCharType="separate"/>
                              </w:r>
                              <w:r w:rsidR="00AA64EF" w:rsidRPr="00AC4960">
                                <w:rPr>
                                  <w:noProof/>
                                  <w:lang w:val="de-DE"/>
                                </w:rPr>
                                <w:t>1</w:t>
                              </w:r>
                              <w:r w:rsidR="00AA64EF"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92914" id="_x0000_t202" coordsize="21600,21600" o:spt="202" path="m,l,21600r21600,l21600,xe">
              <v:stroke joinstyle="miter"/>
              <v:path gradientshapeok="t" o:connecttype="rect"/>
            </v:shapetype>
            <v:shape id="Textfeld 8" o:spid="_x0000_s1026" type="#_x0000_t202" style="position:absolute;margin-left:423.45pt;margin-top:78pt;width:71.55pt;height:2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" filled="f" stroked="f" strokeweight=".5pt">
              <v:textbox>
                <w:txbxContent>
                  <w:p w14:paraId="0E4C7E60" w14:textId="77777777" w:rsidR="00AA64EF" w:rsidRDefault="00764860" w:rsidP="00AA64EF">
                    <w:pPr>
                      <w:pStyle w:val="Fuzeile"/>
                      <w:jc w:val="right"/>
                    </w:pPr>
                    <w:sdt>
                      <w:sdtPr>
                        <w:id w:val="383835568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AA64EF">
                          <w:fldChar w:fldCharType="begin"/>
                        </w:r>
                        <w:r w:rsidR="00AA64EF">
                          <w:instrText>PAGE   \* MERGEFORMAT</w:instrText>
                        </w:r>
                        <w:r w:rsidR="00AA64EF">
                          <w:fldChar w:fldCharType="separate"/>
                        </w:r>
                        <w:r w:rsidR="00AA64EF" w:rsidRPr="00AC4960">
                          <w:rPr>
                            <w:noProof/>
                            <w:lang w:val="de-DE"/>
                          </w:rPr>
                          <w:t>1</w:t>
                        </w:r>
                        <w:r w:rsidR="00AA64EF"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1C0B" w14:textId="10A41A6A" w:rsidR="00287D25" w:rsidRDefault="00FE3AEF" w:rsidP="00FC59B1">
    <w:pPr>
      <w:pStyle w:val="Fuzeile"/>
      <w:tabs>
        <w:tab w:val="clear" w:pos="4536"/>
        <w:tab w:val="clear" w:pos="9072"/>
        <w:tab w:val="left" w:pos="3312"/>
      </w:tabs>
      <w:ind w:left="-2835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9608A9" wp14:editId="0E230668">
              <wp:simplePos x="0" y="0"/>
              <wp:positionH relativeFrom="margin">
                <wp:align>center</wp:align>
              </wp:positionH>
              <wp:positionV relativeFrom="paragraph">
                <wp:posOffset>819785</wp:posOffset>
              </wp:positionV>
              <wp:extent cx="2028825" cy="320634"/>
              <wp:effectExtent l="0" t="0" r="0" b="3810"/>
              <wp:wrapNone/>
              <wp:docPr id="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8825" cy="3206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4D180" w14:textId="21F5AFFB" w:rsidR="00FE3AEF" w:rsidRDefault="00764860" w:rsidP="001E49D0">
                          <w:pPr>
                            <w:pStyle w:val="Fuzeile"/>
                            <w:jc w:val="center"/>
                          </w:pPr>
                          <w:r>
                            <w:t>V</w:t>
                          </w:r>
                          <w:r w:rsidR="001E49D0">
                            <w:t>1 / 01.01.2025 / Dein Name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9608A9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style="position:absolute;left:0;text-align:left;margin-left:0;margin-top:64.55pt;width:159.75pt;height:25.25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" filled="f" stroked="f" strokeweight=".5pt">
              <v:textbox>
                <w:txbxContent>
                  <w:p w14:paraId="2144D180" w14:textId="21F5AFFB" w:rsidR="00FE3AEF" w:rsidRDefault="00764860" w:rsidP="001E49D0">
                    <w:pPr>
                      <w:pStyle w:val="Fuzeile"/>
                      <w:jc w:val="center"/>
                    </w:pPr>
                    <w:r>
                      <w:t>V</w:t>
                    </w:r>
                    <w:r w:rsidR="001E49D0">
                      <w:t>1 / 01.01.2025 / Dein Name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A64EF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3B0149" wp14:editId="1DAD153A">
              <wp:simplePos x="0" y="0"/>
              <wp:positionH relativeFrom="column">
                <wp:posOffset>5328285</wp:posOffset>
              </wp:positionH>
              <wp:positionV relativeFrom="paragraph">
                <wp:posOffset>798830</wp:posOffset>
              </wp:positionV>
              <wp:extent cx="908462" cy="320634"/>
              <wp:effectExtent l="0" t="0" r="0" b="381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462" cy="3206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955960" w14:textId="77777777" w:rsidR="00AA64EF" w:rsidRDefault="00000000" w:rsidP="00AA64EF">
                          <w:pPr>
                            <w:pStyle w:val="Fuzeile"/>
                            <w:jc w:val="right"/>
                          </w:pPr>
                          <w:sdt>
                            <w:sdtPr>
                              <w:id w:val="659817455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AA64EF">
                                <w:fldChar w:fldCharType="begin"/>
                              </w:r>
                              <w:r w:rsidR="00AA64EF">
                                <w:instrText>PAGE   \* MERGEFORMAT</w:instrText>
                              </w:r>
                              <w:r w:rsidR="00AA64EF">
                                <w:fldChar w:fldCharType="separate"/>
                              </w:r>
                              <w:r w:rsidR="00AA64EF" w:rsidRPr="00AC4960">
                                <w:rPr>
                                  <w:noProof/>
                                  <w:lang w:val="de-DE"/>
                                </w:rPr>
                                <w:t>1</w:t>
                              </w:r>
                              <w:r w:rsidR="00AA64EF"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B0149" id="Textfeld 7" o:spid="_x0000_s1028" type="#_x0000_t202" style="position:absolute;left:0;text-align:left;margin-left:419.55pt;margin-top:62.9pt;width:71.55pt;height:2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" filled="f" stroked="f" strokeweight=".5pt">
              <v:textbox>
                <w:txbxContent>
                  <w:p w14:paraId="78955960" w14:textId="77777777" w:rsidR="00AA64EF" w:rsidRDefault="00764860" w:rsidP="00AA64EF">
                    <w:pPr>
                      <w:pStyle w:val="Fuzeile"/>
                      <w:jc w:val="right"/>
                    </w:pPr>
                    <w:sdt>
                      <w:sdtPr>
                        <w:id w:val="659817455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AA64EF">
                          <w:fldChar w:fldCharType="begin"/>
                        </w:r>
                        <w:r w:rsidR="00AA64EF">
                          <w:instrText>PAGE   \* MERGEFORMAT</w:instrText>
                        </w:r>
                        <w:r w:rsidR="00AA64EF">
                          <w:fldChar w:fldCharType="separate"/>
                        </w:r>
                        <w:r w:rsidR="00AA64EF" w:rsidRPr="00AC4960">
                          <w:rPr>
                            <w:noProof/>
                            <w:lang w:val="de-DE"/>
                          </w:rPr>
                          <w:t>1</w:t>
                        </w:r>
                        <w:r w:rsidR="00AA64EF"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="00C92C69">
      <w:rPr>
        <w:noProof/>
      </w:rPr>
      <w:drawing>
        <wp:anchor distT="0" distB="0" distL="114300" distR="114300" simplePos="0" relativeHeight="251657216" behindDoc="0" locked="1" layoutInCell="1" allowOverlap="0" wp14:anchorId="28A5FBC9" wp14:editId="02B91D99">
          <wp:simplePos x="0" y="0"/>
          <wp:positionH relativeFrom="column">
            <wp:posOffset>-1080135</wp:posOffset>
          </wp:positionH>
          <wp:positionV relativeFrom="page">
            <wp:posOffset>9177020</wp:posOffset>
          </wp:positionV>
          <wp:extent cx="7561580" cy="1520190"/>
          <wp:effectExtent l="0" t="0" r="0" b="0"/>
          <wp:wrapTopAndBottom/>
          <wp:docPr id="3" name="Grafik 2" descr="Ein Bild, das Grafiken, Schrift, Grafikdesign, Text enthält.&#10;&#10;Automatisch generierte Beschreibu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Ein Bild, das Grafiken, Schrift, Grafikdesign, Text enthält.&#10;&#10;Automatisch generierte Beschreibu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281" t="-15645" r="-500951" b="-22105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52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2C69">
      <w:rPr>
        <w:noProof/>
      </w:rPr>
      <w:drawing>
        <wp:anchor distT="0" distB="0" distL="114300" distR="114300" simplePos="0" relativeHeight="251656192" behindDoc="1" locked="0" layoutInCell="1" allowOverlap="1" wp14:anchorId="12B12650" wp14:editId="31179997">
          <wp:simplePos x="0" y="0"/>
          <wp:positionH relativeFrom="column">
            <wp:posOffset>-2178685</wp:posOffset>
          </wp:positionH>
          <wp:positionV relativeFrom="paragraph">
            <wp:posOffset>751840</wp:posOffset>
          </wp:positionV>
          <wp:extent cx="7578090" cy="10724515"/>
          <wp:effectExtent l="0" t="0" r="0" b="0"/>
          <wp:wrapNone/>
          <wp:docPr id="2" name="Grafik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72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2C69">
      <w:rPr>
        <w:noProof/>
      </w:rPr>
      <w:drawing>
        <wp:anchor distT="0" distB="0" distL="114300" distR="114300" simplePos="0" relativeHeight="251655168" behindDoc="1" locked="0" layoutInCell="1" allowOverlap="1" wp14:anchorId="716C0E1E" wp14:editId="5966940D">
          <wp:simplePos x="0" y="0"/>
          <wp:positionH relativeFrom="column">
            <wp:posOffset>-2160270</wp:posOffset>
          </wp:positionH>
          <wp:positionV relativeFrom="paragraph">
            <wp:posOffset>760095</wp:posOffset>
          </wp:positionV>
          <wp:extent cx="7595870" cy="10749280"/>
          <wp:effectExtent l="0" t="0" r="0" b="0"/>
          <wp:wrapNone/>
          <wp:docPr id="753323624" name="Grafik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5870" cy="1074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3FF0" w14:textId="77777777" w:rsidR="00676D01" w:rsidRDefault="00676D01" w:rsidP="003C31AD">
      <w:r>
        <w:separator/>
      </w:r>
    </w:p>
  </w:footnote>
  <w:footnote w:type="continuationSeparator" w:id="0">
    <w:p w14:paraId="5062825C" w14:textId="77777777" w:rsidR="00676D01" w:rsidRDefault="00676D01" w:rsidP="003C3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C60A" w14:textId="77777777" w:rsidR="00FE3AEF" w:rsidRDefault="00FE3AE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719E" w14:textId="77777777" w:rsidR="004135F8" w:rsidRDefault="00C92C69">
    <w:pPr>
      <w:pStyle w:val="Kopfzeile"/>
    </w:pPr>
    <w:r>
      <w:rPr>
        <w:noProof/>
      </w:rPr>
      <w:drawing>
        <wp:anchor distT="0" distB="0" distL="114300" distR="114300" simplePos="0" relativeHeight="251660288" behindDoc="1" locked="1" layoutInCell="1" allowOverlap="1" wp14:anchorId="426FE331" wp14:editId="3128F5F4">
          <wp:simplePos x="0" y="0"/>
          <wp:positionH relativeFrom="column">
            <wp:posOffset>-850265</wp:posOffset>
          </wp:positionH>
          <wp:positionV relativeFrom="paragraph">
            <wp:posOffset>-129540</wp:posOffset>
          </wp:positionV>
          <wp:extent cx="7102475" cy="10219690"/>
          <wp:effectExtent l="0" t="0" r="3175" b="0"/>
          <wp:wrapNone/>
          <wp:docPr id="6" name="Grafi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/>
                  </pic:cNvPicPr>
                </pic:nvPicPr>
                <pic:blipFill>
                  <a:blip r:embed="rId1">
                    <a:alphaModFix amt="3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2475" cy="10219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tblInd w:w="-1134" w:type="dxa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769"/>
      <w:gridCol w:w="4603"/>
      <w:gridCol w:w="2685"/>
    </w:tblGrid>
    <w:tr w:rsidR="00EC6FDA" w:rsidRPr="0095641E" w14:paraId="3DD5DDD2" w14:textId="77777777" w:rsidTr="0095641E">
      <w:trPr>
        <w:trHeight w:val="816"/>
      </w:trPr>
      <w:tc>
        <w:tcPr>
          <w:tcW w:w="3769" w:type="dxa"/>
        </w:tcPr>
        <w:p w14:paraId="4971BEEC" w14:textId="2678670A" w:rsidR="00CB56EA" w:rsidRPr="0095641E" w:rsidRDefault="00EF2FDE" w:rsidP="00BA4630">
          <w:pPr>
            <w:pStyle w:val="Kopfzeile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415B88E" wp14:editId="74F608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4000" cy="633600"/>
                <wp:effectExtent l="0" t="0" r="0" b="0"/>
                <wp:wrapNone/>
                <wp:docPr id="833445413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445413" name="Grafik 83344541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000" cy="6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92C69"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50E62A71" wp14:editId="040134E3">
                <wp:simplePos x="0" y="0"/>
                <wp:positionH relativeFrom="column">
                  <wp:posOffset>-140335</wp:posOffset>
                </wp:positionH>
                <wp:positionV relativeFrom="paragraph">
                  <wp:posOffset>-140335</wp:posOffset>
                </wp:positionV>
                <wp:extent cx="7102475" cy="10219690"/>
                <wp:effectExtent l="0" t="0" r="3175" b="0"/>
                <wp:wrapNone/>
                <wp:docPr id="4" name="Grafi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/>
                        </pic:cNvPicPr>
                      </pic:nvPicPr>
                      <pic:blipFill>
                        <a:blip r:embed="rId3">
                          <a:alphaModFix am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02475" cy="10219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03" w:type="dxa"/>
        </w:tcPr>
        <w:p w14:paraId="2BB64FC9" w14:textId="77777777" w:rsidR="00CB56EA" w:rsidRPr="0095641E" w:rsidRDefault="00CB56EA" w:rsidP="005D003A">
          <w:pPr>
            <w:pStyle w:val="Kopfzeile"/>
          </w:pPr>
        </w:p>
      </w:tc>
      <w:tc>
        <w:tcPr>
          <w:tcW w:w="2685" w:type="dxa"/>
        </w:tcPr>
        <w:p w14:paraId="0C1F8E1E" w14:textId="77777777" w:rsidR="00850E4E" w:rsidRPr="0095641E" w:rsidRDefault="00850E4E" w:rsidP="002D1799">
          <w:pPr>
            <w:pStyle w:val="Fuzeile"/>
          </w:pPr>
        </w:p>
        <w:p w14:paraId="319BBBF0" w14:textId="77777777" w:rsidR="002A1C0E" w:rsidRPr="0095641E" w:rsidRDefault="002A1C0E" w:rsidP="002D1799">
          <w:pPr>
            <w:pStyle w:val="Fuzeile"/>
          </w:pPr>
        </w:p>
        <w:p w14:paraId="3E85B204" w14:textId="77777777" w:rsidR="002A1C0E" w:rsidRPr="0095641E" w:rsidRDefault="002A1C0E" w:rsidP="002D1799">
          <w:pPr>
            <w:pStyle w:val="Fuzeile"/>
          </w:pPr>
        </w:p>
        <w:p w14:paraId="2A0B1667" w14:textId="77777777" w:rsidR="002A1C0E" w:rsidRPr="0095641E" w:rsidRDefault="002A1C0E" w:rsidP="002D1799">
          <w:pPr>
            <w:pStyle w:val="Fuzeile"/>
          </w:pPr>
        </w:p>
        <w:p w14:paraId="066723D2" w14:textId="77777777" w:rsidR="002A1C0E" w:rsidRPr="0095641E" w:rsidRDefault="002A1C0E" w:rsidP="002D1799">
          <w:pPr>
            <w:pStyle w:val="Fuzeile"/>
            <w:rPr>
              <w:sz w:val="20"/>
            </w:rPr>
          </w:pPr>
        </w:p>
      </w:tc>
    </w:tr>
  </w:tbl>
  <w:p w14:paraId="50AB9369" w14:textId="77777777" w:rsidR="00CB56EA" w:rsidRPr="00CB56EA" w:rsidRDefault="00CB56EA" w:rsidP="00CB5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2148"/>
    <w:multiLevelType w:val="hybridMultilevel"/>
    <w:tmpl w:val="A8845BA6"/>
    <w:lvl w:ilvl="0" w:tplc="DDEE9194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0274B"/>
    <w:multiLevelType w:val="hybridMultilevel"/>
    <w:tmpl w:val="57A48880"/>
    <w:lvl w:ilvl="0" w:tplc="EB803008">
      <w:start w:val="1"/>
      <w:numFmt w:val="bullet"/>
      <w:lvlText w:val=""/>
      <w:lvlJc w:val="left"/>
      <w:pPr>
        <w:ind w:left="340" w:hanging="3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94438"/>
    <w:multiLevelType w:val="hybridMultilevel"/>
    <w:tmpl w:val="F7A63966"/>
    <w:lvl w:ilvl="0" w:tplc="48DEC63C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C728A"/>
    <w:multiLevelType w:val="hybridMultilevel"/>
    <w:tmpl w:val="5742EA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27365"/>
    <w:multiLevelType w:val="hybridMultilevel"/>
    <w:tmpl w:val="56F094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13FE9"/>
    <w:multiLevelType w:val="hybridMultilevel"/>
    <w:tmpl w:val="2AF2E1E4"/>
    <w:lvl w:ilvl="0" w:tplc="DCD8F612">
      <w:start w:val="1"/>
      <w:numFmt w:val="bullet"/>
      <w:lvlText w:val=""/>
      <w:lvlJc w:val="left"/>
      <w:pPr>
        <w:ind w:left="454" w:hanging="454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54244"/>
    <w:multiLevelType w:val="hybridMultilevel"/>
    <w:tmpl w:val="6C682F84"/>
    <w:lvl w:ilvl="0" w:tplc="DDEE9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3433C"/>
    <w:multiLevelType w:val="hybridMultilevel"/>
    <w:tmpl w:val="D19C0DA4"/>
    <w:lvl w:ilvl="0" w:tplc="79E4C1A4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950000">
    <w:abstractNumId w:val="4"/>
  </w:num>
  <w:num w:numId="2" w16cid:durableId="289626606">
    <w:abstractNumId w:val="2"/>
  </w:num>
  <w:num w:numId="3" w16cid:durableId="197550266">
    <w:abstractNumId w:val="3"/>
  </w:num>
  <w:num w:numId="4" w16cid:durableId="1176462841">
    <w:abstractNumId w:val="5"/>
  </w:num>
  <w:num w:numId="5" w16cid:durableId="958485853">
    <w:abstractNumId w:val="1"/>
  </w:num>
  <w:num w:numId="6" w16cid:durableId="165444466">
    <w:abstractNumId w:val="7"/>
  </w:num>
  <w:num w:numId="7" w16cid:durableId="1621258064">
    <w:abstractNumId w:val="0"/>
  </w:num>
  <w:num w:numId="8" w16cid:durableId="1472400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E"/>
    <w:rsid w:val="00015A82"/>
    <w:rsid w:val="00032E65"/>
    <w:rsid w:val="00046564"/>
    <w:rsid w:val="000747BD"/>
    <w:rsid w:val="000C23A2"/>
    <w:rsid w:val="00176295"/>
    <w:rsid w:val="0019147F"/>
    <w:rsid w:val="00191C01"/>
    <w:rsid w:val="001A06CA"/>
    <w:rsid w:val="001C5F46"/>
    <w:rsid w:val="001E49D0"/>
    <w:rsid w:val="001F4B06"/>
    <w:rsid w:val="002141B8"/>
    <w:rsid w:val="002275A6"/>
    <w:rsid w:val="00287D25"/>
    <w:rsid w:val="002A1C0E"/>
    <w:rsid w:val="002B1336"/>
    <w:rsid w:val="002D1799"/>
    <w:rsid w:val="002E3AC0"/>
    <w:rsid w:val="00354685"/>
    <w:rsid w:val="00375032"/>
    <w:rsid w:val="003C23F8"/>
    <w:rsid w:val="003C2F0A"/>
    <w:rsid w:val="003C31AD"/>
    <w:rsid w:val="003F1E94"/>
    <w:rsid w:val="003F4ED3"/>
    <w:rsid w:val="00412C10"/>
    <w:rsid w:val="00413090"/>
    <w:rsid w:val="004135F8"/>
    <w:rsid w:val="00416342"/>
    <w:rsid w:val="00431A0A"/>
    <w:rsid w:val="004517F0"/>
    <w:rsid w:val="00456AEE"/>
    <w:rsid w:val="004611CE"/>
    <w:rsid w:val="00484678"/>
    <w:rsid w:val="0048486A"/>
    <w:rsid w:val="00495BBC"/>
    <w:rsid w:val="004A0266"/>
    <w:rsid w:val="004C25FD"/>
    <w:rsid w:val="004D7A2C"/>
    <w:rsid w:val="004E08CD"/>
    <w:rsid w:val="004F0CA9"/>
    <w:rsid w:val="004F12D3"/>
    <w:rsid w:val="00522FFA"/>
    <w:rsid w:val="00534696"/>
    <w:rsid w:val="00552D99"/>
    <w:rsid w:val="005C1E61"/>
    <w:rsid w:val="005D003A"/>
    <w:rsid w:val="005E2908"/>
    <w:rsid w:val="005F79EA"/>
    <w:rsid w:val="0064753F"/>
    <w:rsid w:val="00676D01"/>
    <w:rsid w:val="006A09E6"/>
    <w:rsid w:val="006C62B5"/>
    <w:rsid w:val="006D5FF9"/>
    <w:rsid w:val="006D6D53"/>
    <w:rsid w:val="006E097A"/>
    <w:rsid w:val="006E4450"/>
    <w:rsid w:val="007367FA"/>
    <w:rsid w:val="00764860"/>
    <w:rsid w:val="00764C93"/>
    <w:rsid w:val="007714C7"/>
    <w:rsid w:val="00773979"/>
    <w:rsid w:val="00780A31"/>
    <w:rsid w:val="007862A7"/>
    <w:rsid w:val="007B79CD"/>
    <w:rsid w:val="007C1ECB"/>
    <w:rsid w:val="007F4FBD"/>
    <w:rsid w:val="008063AB"/>
    <w:rsid w:val="00813D6B"/>
    <w:rsid w:val="00850E4E"/>
    <w:rsid w:val="00887431"/>
    <w:rsid w:val="008A75B2"/>
    <w:rsid w:val="008B235A"/>
    <w:rsid w:val="008E1563"/>
    <w:rsid w:val="00930E1D"/>
    <w:rsid w:val="00950795"/>
    <w:rsid w:val="0095641E"/>
    <w:rsid w:val="00965A2E"/>
    <w:rsid w:val="00973E31"/>
    <w:rsid w:val="0098107A"/>
    <w:rsid w:val="00996517"/>
    <w:rsid w:val="009A6ED2"/>
    <w:rsid w:val="009C0717"/>
    <w:rsid w:val="00A9509C"/>
    <w:rsid w:val="00AA64EF"/>
    <w:rsid w:val="00AD2E33"/>
    <w:rsid w:val="00AD6F55"/>
    <w:rsid w:val="00AE4456"/>
    <w:rsid w:val="00AE5619"/>
    <w:rsid w:val="00B04299"/>
    <w:rsid w:val="00B3068F"/>
    <w:rsid w:val="00B3641A"/>
    <w:rsid w:val="00B4444A"/>
    <w:rsid w:val="00B6262E"/>
    <w:rsid w:val="00B63EDA"/>
    <w:rsid w:val="00B8299A"/>
    <w:rsid w:val="00B90E41"/>
    <w:rsid w:val="00BA4630"/>
    <w:rsid w:val="00BA7C22"/>
    <w:rsid w:val="00BC2DDC"/>
    <w:rsid w:val="00C0465B"/>
    <w:rsid w:val="00C30C7F"/>
    <w:rsid w:val="00C63DA3"/>
    <w:rsid w:val="00C90247"/>
    <w:rsid w:val="00C92C69"/>
    <w:rsid w:val="00C979BA"/>
    <w:rsid w:val="00CB56EA"/>
    <w:rsid w:val="00CD4AC0"/>
    <w:rsid w:val="00CE212B"/>
    <w:rsid w:val="00CE3366"/>
    <w:rsid w:val="00CE4B1C"/>
    <w:rsid w:val="00D319D7"/>
    <w:rsid w:val="00D442EB"/>
    <w:rsid w:val="00D706D5"/>
    <w:rsid w:val="00D73284"/>
    <w:rsid w:val="00DA096A"/>
    <w:rsid w:val="00DE565F"/>
    <w:rsid w:val="00DF10C7"/>
    <w:rsid w:val="00DF7732"/>
    <w:rsid w:val="00E13910"/>
    <w:rsid w:val="00E269E9"/>
    <w:rsid w:val="00E3262F"/>
    <w:rsid w:val="00E67A3B"/>
    <w:rsid w:val="00E7760C"/>
    <w:rsid w:val="00EA5F57"/>
    <w:rsid w:val="00EC6FDA"/>
    <w:rsid w:val="00ED6387"/>
    <w:rsid w:val="00EF2FDE"/>
    <w:rsid w:val="00F23A2A"/>
    <w:rsid w:val="00F2507C"/>
    <w:rsid w:val="00F66237"/>
    <w:rsid w:val="00F711EE"/>
    <w:rsid w:val="00F96594"/>
    <w:rsid w:val="00F979DC"/>
    <w:rsid w:val="00FC59B1"/>
    <w:rsid w:val="00FE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02E5B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 (Textkörper CS)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auftext"/>
    <w:qFormat/>
    <w:rsid w:val="002D1799"/>
    <w:rPr>
      <w:sz w:val="24"/>
      <w:szCs w:val="24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D1799"/>
    <w:pPr>
      <w:keepNext/>
      <w:keepLines/>
      <w:spacing w:before="240"/>
      <w:outlineLvl w:val="0"/>
    </w:pPr>
    <w:rPr>
      <w:rFonts w:eastAsia="Times New Roman" w:cs="Times New Roman"/>
      <w:color w:val="00000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1799"/>
    <w:pPr>
      <w:keepNext/>
      <w:keepLines/>
      <w:spacing w:before="40"/>
      <w:outlineLvl w:val="1"/>
    </w:pPr>
    <w:rPr>
      <w:rFonts w:eastAsia="Times New Roman" w:cs="Times New Roman"/>
      <w:color w:val="000000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1799"/>
    <w:pPr>
      <w:keepNext/>
      <w:keepLines/>
      <w:spacing w:before="40"/>
      <w:outlineLvl w:val="2"/>
    </w:pPr>
    <w:rPr>
      <w:rFonts w:eastAsia="Times New Roman" w:cs="Times New Roman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Lead">
    <w:name w:val="1 Lead"/>
    <w:basedOn w:val="Standard"/>
    <w:uiPriority w:val="99"/>
    <w:rsid w:val="002D1799"/>
    <w:pPr>
      <w:autoSpaceDE w:val="0"/>
      <w:autoSpaceDN w:val="0"/>
      <w:adjustRightInd w:val="0"/>
      <w:textAlignment w:val="center"/>
    </w:pPr>
    <w:rPr>
      <w:rFonts w:cs="FrutigerCE-Light"/>
      <w:color w:val="000000"/>
      <w:spacing w:val="2"/>
      <w:szCs w:val="23"/>
      <w:lang w:val="de-DE"/>
    </w:rPr>
  </w:style>
  <w:style w:type="character" w:customStyle="1" w:styleId="Grau">
    <w:name w:val="Grau"/>
    <w:uiPriority w:val="99"/>
    <w:rsid w:val="002D1799"/>
    <w:rPr>
      <w:rFonts w:ascii="Aptos" w:hAnsi="Aptos"/>
      <w:b w:val="0"/>
      <w:i w:val="0"/>
      <w:color w:val="A0A4A7"/>
    </w:rPr>
  </w:style>
  <w:style w:type="paragraph" w:styleId="Kopfzeile">
    <w:name w:val="header"/>
    <w:basedOn w:val="Standard"/>
    <w:link w:val="KopfzeileZchn"/>
    <w:uiPriority w:val="99"/>
    <w:unhideWhenUsed/>
    <w:rsid w:val="003C2F0A"/>
    <w:pPr>
      <w:tabs>
        <w:tab w:val="center" w:pos="4536"/>
        <w:tab w:val="right" w:pos="9072"/>
      </w:tabs>
    </w:pPr>
    <w:rPr>
      <w:sz w:val="18"/>
    </w:rPr>
  </w:style>
  <w:style w:type="character" w:customStyle="1" w:styleId="KopfzeileZchn">
    <w:name w:val="Kopfzeile Zchn"/>
    <w:link w:val="Kopfzeile"/>
    <w:uiPriority w:val="99"/>
    <w:rsid w:val="003C2F0A"/>
    <w:rPr>
      <w:rFonts w:ascii="Aptos SemiBold" w:hAnsi="Aptos SemiBold"/>
      <w:sz w:val="18"/>
    </w:rPr>
  </w:style>
  <w:style w:type="paragraph" w:styleId="Fuzeile">
    <w:name w:val="footer"/>
    <w:basedOn w:val="Standard"/>
    <w:link w:val="FuzeileZchn"/>
    <w:uiPriority w:val="99"/>
    <w:unhideWhenUsed/>
    <w:rsid w:val="00B8299A"/>
    <w:pPr>
      <w:tabs>
        <w:tab w:val="center" w:pos="4536"/>
        <w:tab w:val="right" w:pos="9072"/>
      </w:tabs>
    </w:pPr>
    <w:rPr>
      <w:sz w:val="18"/>
    </w:rPr>
  </w:style>
  <w:style w:type="character" w:customStyle="1" w:styleId="FuzeileZchn">
    <w:name w:val="Fußzeile Zchn"/>
    <w:link w:val="Fuzeile"/>
    <w:uiPriority w:val="99"/>
    <w:rsid w:val="00B8299A"/>
    <w:rPr>
      <w:rFonts w:ascii="Aptos SemiBold" w:hAnsi="Aptos SemiBold"/>
      <w:sz w:val="18"/>
    </w:rPr>
  </w:style>
  <w:style w:type="paragraph" w:customStyle="1" w:styleId="Titel1">
    <w:name w:val="Titel 1"/>
    <w:basedOn w:val="Titel"/>
    <w:qFormat/>
    <w:rsid w:val="00C30C7F"/>
    <w:rPr>
      <w:color w:val="FFFFFF"/>
    </w:rPr>
  </w:style>
  <w:style w:type="character" w:styleId="Hyperlink">
    <w:name w:val="Hyperlink"/>
    <w:uiPriority w:val="99"/>
    <w:unhideWhenUsed/>
    <w:rsid w:val="002D1799"/>
    <w:rPr>
      <w:rFonts w:ascii="Aptos" w:hAnsi="Aptos"/>
      <w:b w:val="0"/>
      <w:i w:val="0"/>
      <w:caps w:val="0"/>
      <w:smallCaps w:val="0"/>
      <w:strike w:val="0"/>
      <w:dstrike w:val="0"/>
      <w:vanish w:val="0"/>
      <w:color w:val="000000"/>
      <w:u w:val="none" w:color="E8FF9A"/>
      <w:bdr w:val="none" w:sz="0" w:space="0" w:color="auto"/>
      <w:shd w:val="clear" w:color="auto" w:fill="E8FF9A"/>
      <w:vertAlign w:val="baseline"/>
    </w:rPr>
  </w:style>
  <w:style w:type="character" w:styleId="NichtaufgelsteErwhnung">
    <w:name w:val="Unresolved Mention"/>
    <w:uiPriority w:val="99"/>
    <w:semiHidden/>
    <w:unhideWhenUsed/>
    <w:rsid w:val="00DF10C7"/>
    <w:rPr>
      <w:color w:val="605E5C"/>
      <w:shd w:val="clear" w:color="auto" w:fill="E1DFDD"/>
    </w:rPr>
  </w:style>
  <w:style w:type="character" w:styleId="Seitenzahl">
    <w:name w:val="page number"/>
    <w:basedOn w:val="Absatz-Standardschriftart"/>
    <w:uiPriority w:val="99"/>
    <w:semiHidden/>
    <w:unhideWhenUsed/>
    <w:rsid w:val="00F2507C"/>
  </w:style>
  <w:style w:type="paragraph" w:customStyle="1" w:styleId="EinfAbs">
    <w:name w:val="[Einf. Abs.]"/>
    <w:basedOn w:val="Standard"/>
    <w:uiPriority w:val="99"/>
    <w:rsid w:val="002D1799"/>
    <w:pPr>
      <w:autoSpaceDE w:val="0"/>
      <w:autoSpaceDN w:val="0"/>
      <w:adjustRightInd w:val="0"/>
      <w:textAlignment w:val="center"/>
    </w:pPr>
    <w:rPr>
      <w:rFonts w:cs="MinionPro-Regular"/>
      <w:color w:val="000000"/>
      <w:lang w:val="de-DE"/>
    </w:rPr>
  </w:style>
  <w:style w:type="table" w:styleId="Tabellenraster">
    <w:name w:val="Table Grid"/>
    <w:basedOn w:val="NormaleTabelle"/>
    <w:uiPriority w:val="39"/>
    <w:rsid w:val="00996517"/>
    <w:tblPr>
      <w:tblBorders>
        <w:insideH w:val="single" w:sz="8" w:space="0" w:color="000000"/>
      </w:tblBorders>
    </w:tblPr>
  </w:style>
  <w:style w:type="paragraph" w:customStyle="1" w:styleId="Absenderdresse">
    <w:name w:val="Absenderdresse"/>
    <w:basedOn w:val="Standard"/>
    <w:qFormat/>
    <w:rsid w:val="002D1799"/>
    <w:pPr>
      <w:framePr w:wrap="around" w:vAnchor="page" w:hAnchor="text" w:y="1" w:anchorLock="1"/>
      <w:tabs>
        <w:tab w:val="right" w:pos="4960"/>
        <w:tab w:val="right" w:pos="6060"/>
        <w:tab w:val="right" w:pos="7080"/>
        <w:tab w:val="right" w:pos="8320"/>
      </w:tabs>
      <w:autoSpaceDE w:val="0"/>
      <w:autoSpaceDN w:val="0"/>
      <w:adjustRightInd w:val="0"/>
      <w:snapToGrid w:val="0"/>
      <w:textAlignment w:val="center"/>
    </w:pPr>
    <w:rPr>
      <w:rFonts w:cs="Arial"/>
      <w:color w:val="000000"/>
      <w:sz w:val="18"/>
      <w:szCs w:val="20"/>
      <w:lang w:val="de-DE"/>
    </w:rPr>
  </w:style>
  <w:style w:type="table" w:styleId="TabellemithellemGitternetz">
    <w:name w:val="Grid Table Light"/>
    <w:basedOn w:val="NormaleTabelle"/>
    <w:uiPriority w:val="40"/>
    <w:rsid w:val="005E290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berschrift1Zchn">
    <w:name w:val="Überschrift 1 Zchn"/>
    <w:link w:val="berschrift1"/>
    <w:uiPriority w:val="9"/>
    <w:rsid w:val="002D1799"/>
    <w:rPr>
      <w:rFonts w:ascii="Aptos" w:eastAsia="Times New Roman" w:hAnsi="Aptos" w:cs="Times New Roman"/>
      <w:color w:val="000000"/>
      <w:sz w:val="32"/>
      <w:szCs w:val="32"/>
    </w:rPr>
  </w:style>
  <w:style w:type="paragraph" w:styleId="KeinLeerraum">
    <w:name w:val="No Spacing"/>
    <w:uiPriority w:val="1"/>
    <w:qFormat/>
    <w:rsid w:val="002D1799"/>
    <w:rPr>
      <w:sz w:val="24"/>
      <w:szCs w:val="24"/>
      <w:lang w:eastAsia="en-US"/>
    </w:rPr>
  </w:style>
  <w:style w:type="character" w:customStyle="1" w:styleId="berschrift2Zchn">
    <w:name w:val="Überschrift 2 Zchn"/>
    <w:link w:val="berschrift2"/>
    <w:uiPriority w:val="9"/>
    <w:rsid w:val="002D1799"/>
    <w:rPr>
      <w:rFonts w:ascii="Aptos" w:eastAsia="Times New Roman" w:hAnsi="Aptos" w:cs="Times New Roman"/>
      <w:color w:val="000000"/>
      <w:sz w:val="32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534696"/>
    <w:pPr>
      <w:spacing w:line="192" w:lineRule="auto"/>
      <w:contextualSpacing/>
    </w:pPr>
    <w:rPr>
      <w:rFonts w:eastAsia="Times New Roman" w:cs="Times New Roman"/>
      <w:spacing w:val="-10"/>
      <w:kern w:val="28"/>
      <w:sz w:val="46"/>
      <w:szCs w:val="56"/>
    </w:rPr>
  </w:style>
  <w:style w:type="character" w:customStyle="1" w:styleId="TitelZchn">
    <w:name w:val="Titel Zchn"/>
    <w:link w:val="Titel"/>
    <w:uiPriority w:val="10"/>
    <w:rsid w:val="00534696"/>
    <w:rPr>
      <w:rFonts w:ascii="Aptos SemiBold" w:eastAsia="Times New Roman" w:hAnsi="Aptos SemiBold" w:cs="Times New Roman"/>
      <w:spacing w:val="-10"/>
      <w:kern w:val="28"/>
      <w:sz w:val="4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431"/>
    <w:pPr>
      <w:numPr>
        <w:ilvl w:val="1"/>
      </w:numPr>
      <w:spacing w:after="160"/>
    </w:pPr>
    <w:rPr>
      <w:rFonts w:eastAsia="Times New Roman"/>
      <w:color w:val="000000"/>
      <w:szCs w:val="22"/>
    </w:rPr>
  </w:style>
  <w:style w:type="character" w:customStyle="1" w:styleId="UntertitelZchn">
    <w:name w:val="Untertitel Zchn"/>
    <w:link w:val="Untertitel"/>
    <w:uiPriority w:val="11"/>
    <w:rsid w:val="00887431"/>
    <w:rPr>
      <w:rFonts w:eastAsia="Times New Roman"/>
      <w:color w:val="000000"/>
      <w:szCs w:val="22"/>
    </w:rPr>
  </w:style>
  <w:style w:type="character" w:styleId="SchwacheHervorhebung">
    <w:name w:val="Subtle Emphasis"/>
    <w:uiPriority w:val="19"/>
    <w:qFormat/>
    <w:rsid w:val="002D1799"/>
    <w:rPr>
      <w:rFonts w:ascii="Aptos" w:hAnsi="Aptos"/>
      <w:b w:val="0"/>
      <w:i w:val="0"/>
      <w:iCs/>
      <w:color w:val="000000"/>
      <w:u w:val="single"/>
    </w:rPr>
  </w:style>
  <w:style w:type="character" w:styleId="Hervorhebung">
    <w:name w:val="Emphasis"/>
    <w:uiPriority w:val="20"/>
    <w:qFormat/>
    <w:rsid w:val="002D1799"/>
    <w:rPr>
      <w:rFonts w:ascii="Aptos" w:hAnsi="Aptos"/>
      <w:b w:val="0"/>
      <w:i w:val="0"/>
      <w:iCs/>
      <w:u w:val="single"/>
    </w:rPr>
  </w:style>
  <w:style w:type="character" w:styleId="IntensiveHervorhebung">
    <w:name w:val="Intense Emphasis"/>
    <w:uiPriority w:val="21"/>
    <w:qFormat/>
    <w:rsid w:val="002D1799"/>
    <w:rPr>
      <w:rFonts w:ascii="Aptos" w:hAnsi="Aptos"/>
      <w:b w:val="0"/>
      <w:i w:val="0"/>
      <w:iCs/>
      <w:color w:val="000000"/>
      <w:u w:val="single"/>
    </w:rPr>
  </w:style>
  <w:style w:type="character" w:styleId="Fett">
    <w:name w:val="Strong"/>
    <w:uiPriority w:val="22"/>
    <w:qFormat/>
    <w:rsid w:val="004D7A2C"/>
    <w:rPr>
      <w:rFonts w:ascii="Aptos ExtraBold" w:hAnsi="Aptos ExtraBold"/>
      <w:b w:val="0"/>
      <w:bCs/>
      <w:i w:val="0"/>
    </w:rPr>
  </w:style>
  <w:style w:type="paragraph" w:styleId="Zitat">
    <w:name w:val="Quote"/>
    <w:basedOn w:val="Standard"/>
    <w:next w:val="Standard"/>
    <w:link w:val="ZitatZchn"/>
    <w:uiPriority w:val="29"/>
    <w:qFormat/>
    <w:rsid w:val="002D1799"/>
    <w:pPr>
      <w:spacing w:before="240" w:after="240"/>
    </w:pPr>
    <w:rPr>
      <w:iCs/>
      <w:color w:val="08F3A2"/>
      <w:sz w:val="32"/>
    </w:rPr>
  </w:style>
  <w:style w:type="character" w:customStyle="1" w:styleId="ZitatZchn">
    <w:name w:val="Zitat Zchn"/>
    <w:link w:val="Zitat"/>
    <w:uiPriority w:val="29"/>
    <w:rsid w:val="002D1799"/>
    <w:rPr>
      <w:rFonts w:ascii="Aptos" w:hAnsi="Aptos"/>
      <w:iCs/>
      <w:color w:val="08F3A2"/>
      <w:sz w:val="32"/>
    </w:rPr>
  </w:style>
  <w:style w:type="character" w:styleId="SchwacherVerweis">
    <w:name w:val="Subtle Reference"/>
    <w:uiPriority w:val="31"/>
    <w:qFormat/>
    <w:rsid w:val="002D1799"/>
    <w:rPr>
      <w:rFonts w:ascii="Aptos" w:hAnsi="Aptos"/>
      <w:b w:val="0"/>
      <w:i w:val="0"/>
      <w:caps w:val="0"/>
      <w:smallCaps w:val="0"/>
      <w:color w:val="000000"/>
    </w:rPr>
  </w:style>
  <w:style w:type="character" w:styleId="IntensiverVerweis">
    <w:name w:val="Intense Reference"/>
    <w:uiPriority w:val="32"/>
    <w:qFormat/>
    <w:rsid w:val="002D1799"/>
    <w:rPr>
      <w:rFonts w:ascii="Aptos" w:hAnsi="Aptos"/>
      <w:b w:val="0"/>
      <w:bCs/>
      <w:i w:val="0"/>
      <w:caps w:val="0"/>
      <w:smallCaps w:val="0"/>
      <w:color w:val="08F3A2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2F0A"/>
    <w:pPr>
      <w:spacing w:before="360" w:after="360"/>
    </w:pPr>
    <w:rPr>
      <w:iCs/>
      <w:color w:val="08F3A2"/>
    </w:rPr>
  </w:style>
  <w:style w:type="character" w:customStyle="1" w:styleId="IntensivesZitatZchn">
    <w:name w:val="Intensives Zitat Zchn"/>
    <w:link w:val="IntensivesZitat"/>
    <w:uiPriority w:val="30"/>
    <w:rsid w:val="003C2F0A"/>
    <w:rPr>
      <w:rFonts w:ascii="Aptos SemiBold" w:hAnsi="Aptos SemiBold" w:cs="Times New Roman (Textkörper CS)"/>
      <w:iCs/>
      <w:color w:val="08F3A2"/>
    </w:rPr>
  </w:style>
  <w:style w:type="character" w:styleId="Buchtitel">
    <w:name w:val="Book Title"/>
    <w:uiPriority w:val="33"/>
    <w:qFormat/>
    <w:rsid w:val="002D1799"/>
    <w:rPr>
      <w:rFonts w:ascii="Aptos" w:hAnsi="Aptos"/>
      <w:b w:val="0"/>
      <w:bCs/>
      <w:i w:val="0"/>
      <w:iCs/>
      <w:spacing w:val="5"/>
    </w:rPr>
  </w:style>
  <w:style w:type="paragraph" w:styleId="Listenabsatz">
    <w:name w:val="List Paragraph"/>
    <w:basedOn w:val="Standard"/>
    <w:uiPriority w:val="34"/>
    <w:qFormat/>
    <w:rsid w:val="003C2F0A"/>
    <w:pPr>
      <w:contextualSpacing/>
    </w:pPr>
  </w:style>
  <w:style w:type="table" w:customStyle="1" w:styleId="TabelleohneRahmen">
    <w:name w:val="Tabelle ohne Rahmen"/>
    <w:basedOn w:val="NormaleTabelle"/>
    <w:uiPriority w:val="99"/>
    <w:rsid w:val="002E3AC0"/>
    <w:rPr>
      <w:rFonts w:cs="Times New Roman"/>
    </w:rPr>
    <w:tblPr>
      <w:tblCellMar>
        <w:left w:w="0" w:type="dxa"/>
        <w:right w:w="28" w:type="dxa"/>
      </w:tblCellMar>
    </w:tblPr>
  </w:style>
  <w:style w:type="character" w:customStyle="1" w:styleId="berschrift3Zchn">
    <w:name w:val="Überschrift 3 Zchn"/>
    <w:link w:val="berschrift3"/>
    <w:uiPriority w:val="9"/>
    <w:semiHidden/>
    <w:rsid w:val="002D1799"/>
    <w:rPr>
      <w:rFonts w:ascii="Aptos" w:eastAsia="Times New Roman" w:hAnsi="Aptos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.emf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871505-a166-4d47-835b-f7ff9d594be3" xsi:nil="true"/>
    <lcf76f155ced4ddcb4097134ff3c332f xmlns="5542ea22-0e7b-45fe-8e58-0ffe7212f43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F08DD4714A6E44B820C45BFC343EC6" ma:contentTypeVersion="13" ma:contentTypeDescription="Ein neues Dokument erstellen." ma:contentTypeScope="" ma:versionID="7ea98713dd2146aec323ece473065b7c">
  <xsd:schema xmlns:xsd="http://www.w3.org/2001/XMLSchema" xmlns:xs="http://www.w3.org/2001/XMLSchema" xmlns:p="http://schemas.microsoft.com/office/2006/metadata/properties" xmlns:ns2="5542ea22-0e7b-45fe-8e58-0ffe7212f434" xmlns:ns3="b9871505-a166-4d47-835b-f7ff9d594be3" targetNamespace="http://schemas.microsoft.com/office/2006/metadata/properties" ma:root="true" ma:fieldsID="efa6954ba2f506c0359ec4f0a199cba4" ns2:_="" ns3:_="">
    <xsd:import namespace="5542ea22-0e7b-45fe-8e58-0ffe7212f434"/>
    <xsd:import namespace="b9871505-a166-4d47-835b-f7ff9d594be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2ea22-0e7b-45fe-8e58-0ffe7212f43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cba72446-3c9e-430e-ada2-437108723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71505-a166-4d47-835b-f7ff9d594be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ca2c77-23b9-4d7f-b205-f51539ac56cd}" ma:internalName="TaxCatchAll" ma:showField="CatchAllData" ma:web="b9871505-a166-4d47-835b-f7ff9d594b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AD5D32-3C1C-40B2-A2FF-69506F911D47}">
  <ds:schemaRefs>
    <ds:schemaRef ds:uri="http://schemas.microsoft.com/office/2006/metadata/properties"/>
    <ds:schemaRef ds:uri="http://schemas.microsoft.com/office/infopath/2007/PartnerControls"/>
    <ds:schemaRef ds:uri="b9871505-a166-4d47-835b-f7ff9d594be3"/>
    <ds:schemaRef ds:uri="5542ea22-0e7b-45fe-8e58-0ffe7212f434"/>
  </ds:schemaRefs>
</ds:datastoreItem>
</file>

<file path=customXml/itemProps2.xml><?xml version="1.0" encoding="utf-8"?>
<ds:datastoreItem xmlns:ds="http://schemas.openxmlformats.org/officeDocument/2006/customXml" ds:itemID="{3C65188A-BCC0-45C0-B414-B9B85C154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2ea22-0e7b-45fe-8e58-0ffe7212f434"/>
    <ds:schemaRef ds:uri="b9871505-a166-4d47-835b-f7ff9d594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47B9C6-AFFF-AE45-8748-334358694D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DDB240-85E6-4EFC-B1C0-DE547F2279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A4-Dokument Fachschaft Digitalität.dotx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Mirakulix</dc:creator>
  <cp:keywords/>
  <dc:description/>
  <cp:lastModifiedBy>Wicki Martina</cp:lastModifiedBy>
  <cp:revision>2</cp:revision>
  <dcterms:created xsi:type="dcterms:W3CDTF">2025-10-16T08:40:00Z</dcterms:created>
  <dcterms:modified xsi:type="dcterms:W3CDTF">2025-10-16T08:40:00Z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0x0101003BF08DD4714A6E44B820C45BFC343EC6</vt:lpwstr>
  </property>
  <property fmtid="{D5CDD505-2E9C-101B-9397-08002B2CF9AE}" pid="3" name="MediaServiceImageTags">
    <vt:lpwstr/>
  </property>
</Properties>
</file>